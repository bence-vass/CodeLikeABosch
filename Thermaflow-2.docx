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D00D2E" w14:textId="2CCD1773" w:rsidR="004851C7" w:rsidRDefault="004D25FC" w:rsidP="00D429F2">
      <w:pPr>
        <w:pStyle w:val="Cmlapkarstanszk"/>
      </w:pPr>
      <w:r w:rsidRPr="00854127">
        <w:rPr>
          <w:smallCaps/>
          <w:sz w:val="22"/>
          <w:szCs w:val="24"/>
        </w:rPr>
        <w:t>D</w:t>
      </w:r>
      <w:r w:rsidR="00854127">
        <w:rPr>
          <w:smallCaps/>
          <w:sz w:val="22"/>
          <w:szCs w:val="24"/>
        </w:rPr>
        <w:t>oc</w:t>
      </w:r>
      <w:r w:rsidRPr="00854127">
        <w:rPr>
          <w:smallCaps/>
          <w:sz w:val="22"/>
          <w:szCs w:val="24"/>
        </w:rPr>
        <w:t>umentation</w:t>
      </w:r>
    </w:p>
    <w:p w14:paraId="0D9666B2" w14:textId="77777777" w:rsidR="004851C7" w:rsidRDefault="004851C7"/>
    <w:p w14:paraId="5DEE6AFE" w14:textId="77777777" w:rsidR="004851C7" w:rsidRDefault="004851C7"/>
    <w:p w14:paraId="1E8B722F" w14:textId="77777777" w:rsidR="004851C7" w:rsidRDefault="004851C7"/>
    <w:p w14:paraId="0BAB6244" w14:textId="667490E5" w:rsidR="004851C7" w:rsidRDefault="004851C7"/>
    <w:p w14:paraId="20E782C0" w14:textId="49A2FD32" w:rsidR="004D25FC" w:rsidRDefault="004D25FC"/>
    <w:p w14:paraId="0CD855FD" w14:textId="77777777" w:rsidR="00822D93" w:rsidRDefault="00822D93"/>
    <w:p w14:paraId="019169D0" w14:textId="77777777" w:rsidR="004D25FC" w:rsidRDefault="004D25FC"/>
    <w:p w14:paraId="6C54DAFB" w14:textId="36551031" w:rsidR="005A5DE9" w:rsidRDefault="005A5DE9"/>
    <w:p w14:paraId="785B05E8" w14:textId="77777777" w:rsidR="005A5DE9" w:rsidRPr="00B50CAA" w:rsidRDefault="005A5DE9"/>
    <w:p w14:paraId="1114A443" w14:textId="69902ECB" w:rsidR="225B5A23" w:rsidRDefault="2F23457F" w:rsidP="225B5A23">
      <w:pPr>
        <w:pStyle w:val="Cmlapszerz"/>
      </w:pPr>
      <w:r>
        <w:t>THERMA</w:t>
      </w:r>
      <w:r w:rsidR="0017609E">
        <w:t>-</w:t>
      </w:r>
      <w:r>
        <w:t>FLOW</w:t>
      </w:r>
    </w:p>
    <w:p w14:paraId="242F3CAC" w14:textId="400DA8F5" w:rsidR="0063585C" w:rsidRPr="00854127" w:rsidRDefault="00854127" w:rsidP="78B983E8">
      <w:pPr>
        <w:keepLines/>
        <w:spacing w:after="0"/>
        <w:ind w:firstLine="0"/>
        <w:jc w:val="center"/>
        <w:rPr>
          <w:smallCaps/>
          <w:sz w:val="44"/>
          <w:szCs w:val="44"/>
        </w:rPr>
      </w:pPr>
      <w:r w:rsidRPr="225B5A23">
        <w:rPr>
          <w:smallCaps/>
          <w:sz w:val="44"/>
          <w:szCs w:val="44"/>
        </w:rPr>
        <w:t>a</w:t>
      </w:r>
      <w:r w:rsidR="004D25FC" w:rsidRPr="225B5A23">
        <w:rPr>
          <w:smallCaps/>
          <w:sz w:val="44"/>
          <w:szCs w:val="44"/>
        </w:rPr>
        <w:t xml:space="preserve">n automated passive house </w:t>
      </w:r>
      <w:r w:rsidRPr="225B5A23">
        <w:rPr>
          <w:smallCaps/>
          <w:sz w:val="44"/>
          <w:szCs w:val="44"/>
        </w:rPr>
        <w:t>concept</w:t>
      </w:r>
    </w:p>
    <w:p w14:paraId="186D33A6" w14:textId="3E0D016D" w:rsidR="1D6BF47F" w:rsidRDefault="1D6BF47F" w:rsidP="1D6BF47F">
      <w:pPr>
        <w:keepLines/>
        <w:spacing w:after="0"/>
        <w:ind w:firstLine="0"/>
        <w:jc w:val="center"/>
        <w:rPr>
          <w:smallCaps/>
        </w:rPr>
      </w:pPr>
    </w:p>
    <w:p w14:paraId="01250D2F" w14:textId="6427D584" w:rsidR="1D6BF47F" w:rsidRDefault="1D6BF47F" w:rsidP="1D6BF47F">
      <w:pPr>
        <w:keepLines/>
        <w:spacing w:after="0"/>
        <w:ind w:firstLine="0"/>
        <w:jc w:val="center"/>
        <w:rPr>
          <w:smallCaps/>
        </w:rPr>
      </w:pPr>
    </w:p>
    <w:p w14:paraId="628794A3" w14:textId="3D66A505" w:rsidR="1D6BF47F" w:rsidRDefault="1D6BF47F" w:rsidP="1D6BF47F">
      <w:pPr>
        <w:keepLines/>
        <w:spacing w:after="0"/>
        <w:ind w:firstLine="0"/>
        <w:jc w:val="center"/>
        <w:rPr>
          <w:smallCaps/>
        </w:rPr>
      </w:pPr>
    </w:p>
    <w:p w14:paraId="3672360B" w14:textId="20B1560C" w:rsidR="1D6BF47F" w:rsidRDefault="1D6BF47F" w:rsidP="1D6BF47F">
      <w:pPr>
        <w:keepLines/>
        <w:spacing w:after="0"/>
        <w:ind w:firstLine="0"/>
        <w:jc w:val="center"/>
        <w:rPr>
          <w:smallCaps/>
        </w:rPr>
      </w:pPr>
    </w:p>
    <w:p w14:paraId="3056B60C" w14:textId="0C639AEB" w:rsidR="1D6BF47F" w:rsidRDefault="1D6BF47F" w:rsidP="1D6BF47F">
      <w:pPr>
        <w:keepLines/>
        <w:spacing w:after="0"/>
        <w:ind w:firstLine="0"/>
        <w:jc w:val="center"/>
        <w:rPr>
          <w:smallCaps/>
        </w:rPr>
      </w:pPr>
    </w:p>
    <w:p w14:paraId="3562983E" w14:textId="3318E394" w:rsidR="1D6BF47F" w:rsidRDefault="1D6BF47F" w:rsidP="1D6BF47F">
      <w:pPr>
        <w:keepLines/>
        <w:spacing w:after="0"/>
        <w:ind w:firstLine="0"/>
        <w:jc w:val="center"/>
        <w:rPr>
          <w:smallCaps/>
        </w:rPr>
      </w:pPr>
    </w:p>
    <w:p w14:paraId="19F10BDD" w14:textId="5CD8F9A3" w:rsidR="0063585C" w:rsidRPr="00854127" w:rsidRDefault="6D4B02AF" w:rsidP="6D4B02AF">
      <w:pPr>
        <w:keepLines/>
        <w:spacing w:after="0"/>
        <w:ind w:firstLine="0"/>
        <w:jc w:val="center"/>
        <w:rPr>
          <w:smallCaps/>
          <w:sz w:val="44"/>
          <w:szCs w:val="44"/>
        </w:rPr>
      </w:pPr>
      <w:r>
        <w:t>TEAM MEMBERS</w:t>
      </w:r>
    </w:p>
    <w:p w14:paraId="05AD66A6" w14:textId="75C7EA9E" w:rsidR="0063585C" w:rsidRPr="00854127" w:rsidRDefault="1D6BF47F" w:rsidP="1D6BF47F">
      <w:pPr>
        <w:keepLines/>
        <w:spacing w:after="0"/>
        <w:ind w:firstLine="0"/>
        <w:jc w:val="center"/>
        <w:rPr>
          <w:smallCaps/>
          <w:sz w:val="44"/>
          <w:szCs w:val="44"/>
        </w:rPr>
      </w:pPr>
      <w:r>
        <w:t xml:space="preserve"> Balogh Árpád Mátyás</w:t>
      </w:r>
    </w:p>
    <w:p w14:paraId="12978392" w14:textId="1254A655" w:rsidR="0063585C" w:rsidRPr="00854127" w:rsidRDefault="1D6BF47F" w:rsidP="1D6BF47F">
      <w:pPr>
        <w:keepLines/>
        <w:spacing w:after="0"/>
        <w:ind w:firstLine="0"/>
        <w:jc w:val="center"/>
        <w:rPr>
          <w:smallCaps/>
          <w:sz w:val="44"/>
          <w:szCs w:val="44"/>
        </w:rPr>
      </w:pPr>
      <w:r>
        <w:t>Barcza Bende</w:t>
      </w:r>
    </w:p>
    <w:p w14:paraId="2BF15A93" w14:textId="1BDE7069" w:rsidR="0063585C" w:rsidRPr="00854127" w:rsidRDefault="1D6BF47F" w:rsidP="1D6BF47F">
      <w:pPr>
        <w:keepLines/>
        <w:spacing w:after="0"/>
        <w:ind w:firstLine="0"/>
        <w:jc w:val="center"/>
        <w:rPr>
          <w:smallCaps/>
          <w:sz w:val="44"/>
          <w:szCs w:val="44"/>
        </w:rPr>
      </w:pPr>
      <w:r>
        <w:t>Fábián Kálmán</w:t>
      </w:r>
    </w:p>
    <w:p w14:paraId="7C437B62" w14:textId="5D910A4E" w:rsidR="0063585C" w:rsidRPr="00854127" w:rsidRDefault="15C2CA29" w:rsidP="1D6BF47F">
      <w:pPr>
        <w:keepLines/>
        <w:spacing w:after="0"/>
        <w:ind w:firstLine="0"/>
        <w:jc w:val="center"/>
        <w:rPr>
          <w:smallCaps/>
          <w:sz w:val="44"/>
          <w:szCs w:val="44"/>
        </w:rPr>
      </w:pPr>
      <w:r>
        <w:t>Vass Bence</w:t>
      </w:r>
    </w:p>
    <w:p w14:paraId="562AFFBC" w14:textId="029970B5" w:rsidR="15C2CA29" w:rsidRDefault="15C2CA29" w:rsidP="15C2CA29">
      <w:pPr>
        <w:keepLines/>
        <w:spacing w:after="0"/>
        <w:ind w:firstLine="0"/>
        <w:jc w:val="center"/>
      </w:pPr>
    </w:p>
    <w:p w14:paraId="4EC0090D" w14:textId="6468922E" w:rsidR="5C66F637" w:rsidRDefault="5C66F637" w:rsidP="5C66F637">
      <w:pPr>
        <w:keepLines/>
        <w:spacing w:after="0"/>
        <w:ind w:firstLine="0"/>
        <w:jc w:val="center"/>
      </w:pPr>
    </w:p>
    <w:p w14:paraId="514C5FC4" w14:textId="53BF80F7" w:rsidR="5C66F637" w:rsidRDefault="5C66F637" w:rsidP="5C66F637">
      <w:pPr>
        <w:keepLines/>
        <w:spacing w:after="0"/>
        <w:ind w:firstLine="0"/>
        <w:jc w:val="center"/>
      </w:pPr>
    </w:p>
    <w:p w14:paraId="1E4AEB35" w14:textId="1F34C7B8" w:rsidR="5C66F637" w:rsidRDefault="5C66F637" w:rsidP="5C66F637">
      <w:pPr>
        <w:keepLines/>
        <w:spacing w:after="0"/>
        <w:ind w:firstLine="0"/>
        <w:jc w:val="center"/>
      </w:pPr>
    </w:p>
    <w:p w14:paraId="72133740" w14:textId="1F34C7B8" w:rsidR="2DA65EF7" w:rsidRDefault="2DA65EF7" w:rsidP="2DA65EF7">
      <w:pPr>
        <w:keepLines/>
        <w:spacing w:after="0"/>
        <w:ind w:firstLine="0"/>
        <w:jc w:val="center"/>
      </w:pPr>
    </w:p>
    <w:p w14:paraId="199E4AE1" w14:textId="462255F9" w:rsidR="2DA65EF7" w:rsidRDefault="2DA65EF7" w:rsidP="2DA65EF7">
      <w:pPr>
        <w:keepLines/>
        <w:spacing w:after="0"/>
        <w:ind w:firstLine="0"/>
        <w:jc w:val="center"/>
      </w:pPr>
    </w:p>
    <w:p w14:paraId="156BF04A" w14:textId="02F4F899" w:rsidR="0063585C" w:rsidRPr="00D95775" w:rsidRDefault="1D6BF47F" w:rsidP="00D95775">
      <w:pPr>
        <w:keepLines/>
        <w:spacing w:after="0"/>
        <w:ind w:firstLine="0"/>
        <w:jc w:val="center"/>
        <w:rPr>
          <w:smallCaps/>
          <w:sz w:val="44"/>
          <w:szCs w:val="44"/>
        </w:rPr>
      </w:pPr>
      <w:r>
        <w:t>BUDAPEST, 2022.</w:t>
      </w:r>
    </w:p>
    <w:p w14:paraId="68EE0958" w14:textId="77777777" w:rsidR="0063585C" w:rsidRPr="00B50CAA" w:rsidRDefault="0063585C" w:rsidP="00B96880">
      <w:pPr>
        <w:pStyle w:val="Fejezetcmtartalomjegyzknlkl"/>
      </w:pPr>
      <w:r w:rsidRPr="00B50CAA">
        <w:lastRenderedPageBreak/>
        <w:t>Tartalomjegyzék</w:t>
      </w:r>
    </w:p>
    <w:bookmarkStart w:id="0" w:name="_GoBack"/>
    <w:bookmarkEnd w:id="0"/>
    <w:p w14:paraId="17B85BBE" w14:textId="2FB34C77" w:rsidR="003A76CB" w:rsidRDefault="00730B3C">
      <w:pPr>
        <w:pStyle w:val="TOC1"/>
        <w:rPr>
          <w:rFonts w:asciiTheme="minorHAnsi" w:eastAsiaTheme="minorEastAsia" w:hAnsiTheme="minorHAnsi" w:cstheme="minorBidi"/>
          <w:b w:val="0"/>
          <w:noProof/>
          <w:sz w:val="22"/>
          <w:szCs w:val="22"/>
          <w:lang w:val="en-US" w:eastAsia="zh-CN"/>
        </w:rPr>
      </w:pPr>
      <w:r>
        <w:fldChar w:fldCharType="begin"/>
      </w:r>
      <w:r>
        <w:instrText xml:space="preserve"> TOC \o "1-3" \h \z \u </w:instrText>
      </w:r>
      <w:r>
        <w:fldChar w:fldCharType="separate"/>
      </w:r>
      <w:hyperlink w:anchor="_Toc115595998" w:history="1">
        <w:r w:rsidR="003A76CB" w:rsidRPr="00EB141C">
          <w:rPr>
            <w:rStyle w:val="Hyperlink"/>
            <w:noProof/>
          </w:rPr>
          <w:t>1 Introduction</w:t>
        </w:r>
        <w:r w:rsidR="003A76CB">
          <w:rPr>
            <w:noProof/>
            <w:webHidden/>
          </w:rPr>
          <w:tab/>
        </w:r>
        <w:r w:rsidR="003A76CB">
          <w:rPr>
            <w:noProof/>
            <w:webHidden/>
          </w:rPr>
          <w:fldChar w:fldCharType="begin"/>
        </w:r>
        <w:r w:rsidR="003A76CB">
          <w:rPr>
            <w:noProof/>
            <w:webHidden/>
          </w:rPr>
          <w:instrText xml:space="preserve"> PAGEREF _Toc115595998 \h </w:instrText>
        </w:r>
        <w:r w:rsidR="003A76CB">
          <w:rPr>
            <w:noProof/>
            <w:webHidden/>
          </w:rPr>
        </w:r>
        <w:r w:rsidR="003A76CB">
          <w:rPr>
            <w:noProof/>
            <w:webHidden/>
          </w:rPr>
          <w:fldChar w:fldCharType="separate"/>
        </w:r>
        <w:r w:rsidR="003A76CB">
          <w:rPr>
            <w:noProof/>
            <w:webHidden/>
          </w:rPr>
          <w:t>3</w:t>
        </w:r>
        <w:r w:rsidR="003A76CB">
          <w:rPr>
            <w:noProof/>
            <w:webHidden/>
          </w:rPr>
          <w:fldChar w:fldCharType="end"/>
        </w:r>
      </w:hyperlink>
    </w:p>
    <w:p w14:paraId="16A43911" w14:textId="32AADD89" w:rsidR="003A76CB" w:rsidRDefault="003A76CB">
      <w:pPr>
        <w:pStyle w:val="TOC1"/>
        <w:rPr>
          <w:rFonts w:asciiTheme="minorHAnsi" w:eastAsiaTheme="minorEastAsia" w:hAnsiTheme="minorHAnsi" w:cstheme="minorBidi"/>
          <w:b w:val="0"/>
          <w:noProof/>
          <w:sz w:val="22"/>
          <w:szCs w:val="22"/>
          <w:lang w:val="en-US" w:eastAsia="zh-CN"/>
        </w:rPr>
      </w:pPr>
      <w:hyperlink w:anchor="_Toc115595999" w:history="1">
        <w:r w:rsidRPr="00EB141C">
          <w:rPr>
            <w:rStyle w:val="Hyperlink"/>
            <w:noProof/>
          </w:rPr>
          <w:t>2 Saving</w:t>
        </w:r>
        <w:r>
          <w:rPr>
            <w:noProof/>
            <w:webHidden/>
          </w:rPr>
          <w:tab/>
        </w:r>
        <w:r>
          <w:rPr>
            <w:noProof/>
            <w:webHidden/>
          </w:rPr>
          <w:fldChar w:fldCharType="begin"/>
        </w:r>
        <w:r>
          <w:rPr>
            <w:noProof/>
            <w:webHidden/>
          </w:rPr>
          <w:instrText xml:space="preserve"> PAGEREF _Toc115595999 \h </w:instrText>
        </w:r>
        <w:r>
          <w:rPr>
            <w:noProof/>
            <w:webHidden/>
          </w:rPr>
        </w:r>
        <w:r>
          <w:rPr>
            <w:noProof/>
            <w:webHidden/>
          </w:rPr>
          <w:fldChar w:fldCharType="separate"/>
        </w:r>
        <w:r>
          <w:rPr>
            <w:noProof/>
            <w:webHidden/>
          </w:rPr>
          <w:t>4</w:t>
        </w:r>
        <w:r>
          <w:rPr>
            <w:noProof/>
            <w:webHidden/>
          </w:rPr>
          <w:fldChar w:fldCharType="end"/>
        </w:r>
      </w:hyperlink>
    </w:p>
    <w:p w14:paraId="352E0360" w14:textId="4CCF9069" w:rsidR="003A76CB" w:rsidRDefault="003A76CB">
      <w:pPr>
        <w:pStyle w:val="TOC1"/>
        <w:rPr>
          <w:rFonts w:asciiTheme="minorHAnsi" w:eastAsiaTheme="minorEastAsia" w:hAnsiTheme="minorHAnsi" w:cstheme="minorBidi"/>
          <w:b w:val="0"/>
          <w:noProof/>
          <w:sz w:val="22"/>
          <w:szCs w:val="22"/>
          <w:lang w:val="en-US" w:eastAsia="zh-CN"/>
        </w:rPr>
      </w:pPr>
      <w:hyperlink w:anchor="_Toc115596000" w:history="1">
        <w:r w:rsidRPr="00EB141C">
          <w:rPr>
            <w:rStyle w:val="Hyperlink"/>
            <w:noProof/>
          </w:rPr>
          <w:t>3 Ease of use</w:t>
        </w:r>
        <w:r>
          <w:rPr>
            <w:noProof/>
            <w:webHidden/>
          </w:rPr>
          <w:tab/>
        </w:r>
        <w:r>
          <w:rPr>
            <w:noProof/>
            <w:webHidden/>
          </w:rPr>
          <w:fldChar w:fldCharType="begin"/>
        </w:r>
        <w:r>
          <w:rPr>
            <w:noProof/>
            <w:webHidden/>
          </w:rPr>
          <w:instrText xml:space="preserve"> PAGEREF _Toc115596000 \h </w:instrText>
        </w:r>
        <w:r>
          <w:rPr>
            <w:noProof/>
            <w:webHidden/>
          </w:rPr>
        </w:r>
        <w:r>
          <w:rPr>
            <w:noProof/>
            <w:webHidden/>
          </w:rPr>
          <w:fldChar w:fldCharType="separate"/>
        </w:r>
        <w:r>
          <w:rPr>
            <w:noProof/>
            <w:webHidden/>
          </w:rPr>
          <w:t>8</w:t>
        </w:r>
        <w:r>
          <w:rPr>
            <w:noProof/>
            <w:webHidden/>
          </w:rPr>
          <w:fldChar w:fldCharType="end"/>
        </w:r>
      </w:hyperlink>
    </w:p>
    <w:p w14:paraId="414452ED" w14:textId="1F0B9D53" w:rsidR="003A76CB" w:rsidRDefault="003A76CB">
      <w:pPr>
        <w:pStyle w:val="TOC1"/>
        <w:rPr>
          <w:rFonts w:asciiTheme="minorHAnsi" w:eastAsiaTheme="minorEastAsia" w:hAnsiTheme="minorHAnsi" w:cstheme="minorBidi"/>
          <w:b w:val="0"/>
          <w:noProof/>
          <w:sz w:val="22"/>
          <w:szCs w:val="22"/>
          <w:lang w:val="en-US" w:eastAsia="zh-CN"/>
        </w:rPr>
      </w:pPr>
      <w:hyperlink w:anchor="_Toc115596001" w:history="1">
        <w:r w:rsidRPr="00EB141C">
          <w:rPr>
            <w:rStyle w:val="Hyperlink"/>
            <w:noProof/>
          </w:rPr>
          <w:t>4 Hardware</w:t>
        </w:r>
        <w:r>
          <w:rPr>
            <w:noProof/>
            <w:webHidden/>
          </w:rPr>
          <w:tab/>
        </w:r>
        <w:r>
          <w:rPr>
            <w:noProof/>
            <w:webHidden/>
          </w:rPr>
          <w:fldChar w:fldCharType="begin"/>
        </w:r>
        <w:r>
          <w:rPr>
            <w:noProof/>
            <w:webHidden/>
          </w:rPr>
          <w:instrText xml:space="preserve"> PAGEREF _Toc115596001 \h </w:instrText>
        </w:r>
        <w:r>
          <w:rPr>
            <w:noProof/>
            <w:webHidden/>
          </w:rPr>
        </w:r>
        <w:r>
          <w:rPr>
            <w:noProof/>
            <w:webHidden/>
          </w:rPr>
          <w:fldChar w:fldCharType="separate"/>
        </w:r>
        <w:r>
          <w:rPr>
            <w:noProof/>
            <w:webHidden/>
          </w:rPr>
          <w:t>9</w:t>
        </w:r>
        <w:r>
          <w:rPr>
            <w:noProof/>
            <w:webHidden/>
          </w:rPr>
          <w:fldChar w:fldCharType="end"/>
        </w:r>
      </w:hyperlink>
    </w:p>
    <w:p w14:paraId="752E3682" w14:textId="58A57E65" w:rsidR="003A76CB" w:rsidRDefault="003A76CB">
      <w:pPr>
        <w:pStyle w:val="TOC1"/>
        <w:rPr>
          <w:rFonts w:asciiTheme="minorHAnsi" w:eastAsiaTheme="minorEastAsia" w:hAnsiTheme="minorHAnsi" w:cstheme="minorBidi"/>
          <w:b w:val="0"/>
          <w:noProof/>
          <w:sz w:val="22"/>
          <w:szCs w:val="22"/>
          <w:lang w:val="en-US" w:eastAsia="zh-CN"/>
        </w:rPr>
      </w:pPr>
      <w:hyperlink w:anchor="_Toc115596002" w:history="1">
        <w:r w:rsidRPr="00EB141C">
          <w:rPr>
            <w:rStyle w:val="Hyperlink"/>
            <w:noProof/>
          </w:rPr>
          <w:t>5 BLUENRG-234</w:t>
        </w:r>
        <w:r>
          <w:rPr>
            <w:noProof/>
            <w:webHidden/>
          </w:rPr>
          <w:tab/>
        </w:r>
        <w:r>
          <w:rPr>
            <w:noProof/>
            <w:webHidden/>
          </w:rPr>
          <w:fldChar w:fldCharType="begin"/>
        </w:r>
        <w:r>
          <w:rPr>
            <w:noProof/>
            <w:webHidden/>
          </w:rPr>
          <w:instrText xml:space="preserve"> PAGEREF _Toc115596002 \h </w:instrText>
        </w:r>
        <w:r>
          <w:rPr>
            <w:noProof/>
            <w:webHidden/>
          </w:rPr>
        </w:r>
        <w:r>
          <w:rPr>
            <w:noProof/>
            <w:webHidden/>
          </w:rPr>
          <w:fldChar w:fldCharType="separate"/>
        </w:r>
        <w:r>
          <w:rPr>
            <w:noProof/>
            <w:webHidden/>
          </w:rPr>
          <w:t>9</w:t>
        </w:r>
        <w:r>
          <w:rPr>
            <w:noProof/>
            <w:webHidden/>
          </w:rPr>
          <w:fldChar w:fldCharType="end"/>
        </w:r>
      </w:hyperlink>
    </w:p>
    <w:p w14:paraId="08EE0AAC" w14:textId="5C16AB1C" w:rsidR="003A76CB" w:rsidRDefault="003A76CB">
      <w:pPr>
        <w:pStyle w:val="TOC1"/>
        <w:rPr>
          <w:rFonts w:asciiTheme="minorHAnsi" w:eastAsiaTheme="minorEastAsia" w:hAnsiTheme="minorHAnsi" w:cstheme="minorBidi"/>
          <w:b w:val="0"/>
          <w:noProof/>
          <w:sz w:val="22"/>
          <w:szCs w:val="22"/>
          <w:lang w:val="en-US" w:eastAsia="zh-CN"/>
        </w:rPr>
      </w:pPr>
      <w:hyperlink w:anchor="_Toc115596003" w:history="1">
        <w:r w:rsidRPr="00EB141C">
          <w:rPr>
            <w:rStyle w:val="Hyperlink"/>
            <w:noProof/>
          </w:rPr>
          <w:t>6 Amphenol CS 10118193-0001LF</w:t>
        </w:r>
        <w:r>
          <w:rPr>
            <w:noProof/>
            <w:webHidden/>
          </w:rPr>
          <w:tab/>
        </w:r>
        <w:r>
          <w:rPr>
            <w:noProof/>
            <w:webHidden/>
          </w:rPr>
          <w:fldChar w:fldCharType="begin"/>
        </w:r>
        <w:r>
          <w:rPr>
            <w:noProof/>
            <w:webHidden/>
          </w:rPr>
          <w:instrText xml:space="preserve"> PAGEREF _Toc115596003 \h </w:instrText>
        </w:r>
        <w:r>
          <w:rPr>
            <w:noProof/>
            <w:webHidden/>
          </w:rPr>
        </w:r>
        <w:r>
          <w:rPr>
            <w:noProof/>
            <w:webHidden/>
          </w:rPr>
          <w:fldChar w:fldCharType="separate"/>
        </w:r>
        <w:r>
          <w:rPr>
            <w:noProof/>
            <w:webHidden/>
          </w:rPr>
          <w:t>10</w:t>
        </w:r>
        <w:r>
          <w:rPr>
            <w:noProof/>
            <w:webHidden/>
          </w:rPr>
          <w:fldChar w:fldCharType="end"/>
        </w:r>
      </w:hyperlink>
    </w:p>
    <w:p w14:paraId="2F1C1C43" w14:textId="0E7E747C" w:rsidR="003A76CB" w:rsidRDefault="003A76CB">
      <w:pPr>
        <w:pStyle w:val="TOC1"/>
        <w:rPr>
          <w:rFonts w:asciiTheme="minorHAnsi" w:eastAsiaTheme="minorEastAsia" w:hAnsiTheme="minorHAnsi" w:cstheme="minorBidi"/>
          <w:b w:val="0"/>
          <w:noProof/>
          <w:sz w:val="22"/>
          <w:szCs w:val="22"/>
          <w:lang w:val="en-US" w:eastAsia="zh-CN"/>
        </w:rPr>
      </w:pPr>
      <w:hyperlink w:anchor="_Toc115596004" w:history="1">
        <w:r w:rsidRPr="00EB141C">
          <w:rPr>
            <w:rStyle w:val="Hyperlink"/>
            <w:noProof/>
          </w:rPr>
          <w:t>7 SCD40-D-R1 | SENSIRION</w:t>
        </w:r>
        <w:r>
          <w:rPr>
            <w:noProof/>
            <w:webHidden/>
          </w:rPr>
          <w:tab/>
        </w:r>
        <w:r>
          <w:rPr>
            <w:noProof/>
            <w:webHidden/>
          </w:rPr>
          <w:fldChar w:fldCharType="begin"/>
        </w:r>
        <w:r>
          <w:rPr>
            <w:noProof/>
            <w:webHidden/>
          </w:rPr>
          <w:instrText xml:space="preserve"> PAGEREF _Toc115596004 \h </w:instrText>
        </w:r>
        <w:r>
          <w:rPr>
            <w:noProof/>
            <w:webHidden/>
          </w:rPr>
        </w:r>
        <w:r>
          <w:rPr>
            <w:noProof/>
            <w:webHidden/>
          </w:rPr>
          <w:fldChar w:fldCharType="separate"/>
        </w:r>
        <w:r>
          <w:rPr>
            <w:noProof/>
            <w:webHidden/>
          </w:rPr>
          <w:t>10</w:t>
        </w:r>
        <w:r>
          <w:rPr>
            <w:noProof/>
            <w:webHidden/>
          </w:rPr>
          <w:fldChar w:fldCharType="end"/>
        </w:r>
      </w:hyperlink>
    </w:p>
    <w:p w14:paraId="6474FD85" w14:textId="661F74DD" w:rsidR="003A76CB" w:rsidRDefault="003A76CB">
      <w:pPr>
        <w:pStyle w:val="TOC1"/>
        <w:rPr>
          <w:rFonts w:asciiTheme="minorHAnsi" w:eastAsiaTheme="minorEastAsia" w:hAnsiTheme="minorHAnsi" w:cstheme="minorBidi"/>
          <w:b w:val="0"/>
          <w:noProof/>
          <w:sz w:val="22"/>
          <w:szCs w:val="22"/>
          <w:lang w:val="en-US" w:eastAsia="zh-CN"/>
        </w:rPr>
      </w:pPr>
      <w:hyperlink w:anchor="_Toc115596005" w:history="1">
        <w:r w:rsidRPr="00EB141C">
          <w:rPr>
            <w:rStyle w:val="Hyperlink"/>
            <w:noProof/>
          </w:rPr>
          <w:t>8 BMP280</w:t>
        </w:r>
        <w:r>
          <w:rPr>
            <w:noProof/>
            <w:webHidden/>
          </w:rPr>
          <w:tab/>
        </w:r>
        <w:r>
          <w:rPr>
            <w:noProof/>
            <w:webHidden/>
          </w:rPr>
          <w:fldChar w:fldCharType="begin"/>
        </w:r>
        <w:r>
          <w:rPr>
            <w:noProof/>
            <w:webHidden/>
          </w:rPr>
          <w:instrText xml:space="preserve"> PAGEREF _Toc115596005 \h </w:instrText>
        </w:r>
        <w:r>
          <w:rPr>
            <w:noProof/>
            <w:webHidden/>
          </w:rPr>
        </w:r>
        <w:r>
          <w:rPr>
            <w:noProof/>
            <w:webHidden/>
          </w:rPr>
          <w:fldChar w:fldCharType="separate"/>
        </w:r>
        <w:r>
          <w:rPr>
            <w:noProof/>
            <w:webHidden/>
          </w:rPr>
          <w:t>10</w:t>
        </w:r>
        <w:r>
          <w:rPr>
            <w:noProof/>
            <w:webHidden/>
          </w:rPr>
          <w:fldChar w:fldCharType="end"/>
        </w:r>
      </w:hyperlink>
    </w:p>
    <w:p w14:paraId="772EC695" w14:textId="75580227" w:rsidR="003A76CB" w:rsidRDefault="003A76CB">
      <w:pPr>
        <w:pStyle w:val="TOC1"/>
        <w:rPr>
          <w:rFonts w:asciiTheme="minorHAnsi" w:eastAsiaTheme="minorEastAsia" w:hAnsiTheme="minorHAnsi" w:cstheme="minorBidi"/>
          <w:b w:val="0"/>
          <w:noProof/>
          <w:sz w:val="22"/>
          <w:szCs w:val="22"/>
          <w:lang w:val="en-US" w:eastAsia="zh-CN"/>
        </w:rPr>
      </w:pPr>
      <w:hyperlink w:anchor="_Toc115596006" w:history="1">
        <w:r w:rsidRPr="00EB141C">
          <w:rPr>
            <w:rStyle w:val="Hyperlink"/>
            <w:noProof/>
          </w:rPr>
          <w:t>9 SGP30</w:t>
        </w:r>
        <w:r>
          <w:rPr>
            <w:noProof/>
            <w:webHidden/>
          </w:rPr>
          <w:tab/>
        </w:r>
        <w:r>
          <w:rPr>
            <w:noProof/>
            <w:webHidden/>
          </w:rPr>
          <w:fldChar w:fldCharType="begin"/>
        </w:r>
        <w:r>
          <w:rPr>
            <w:noProof/>
            <w:webHidden/>
          </w:rPr>
          <w:instrText xml:space="preserve"> PAGEREF _Toc115596006 \h </w:instrText>
        </w:r>
        <w:r>
          <w:rPr>
            <w:noProof/>
            <w:webHidden/>
          </w:rPr>
        </w:r>
        <w:r>
          <w:rPr>
            <w:noProof/>
            <w:webHidden/>
          </w:rPr>
          <w:fldChar w:fldCharType="separate"/>
        </w:r>
        <w:r>
          <w:rPr>
            <w:noProof/>
            <w:webHidden/>
          </w:rPr>
          <w:t>10</w:t>
        </w:r>
        <w:r>
          <w:rPr>
            <w:noProof/>
            <w:webHidden/>
          </w:rPr>
          <w:fldChar w:fldCharType="end"/>
        </w:r>
      </w:hyperlink>
    </w:p>
    <w:p w14:paraId="58853837" w14:textId="518C3F59" w:rsidR="003A76CB" w:rsidRDefault="003A76CB">
      <w:pPr>
        <w:pStyle w:val="TOC1"/>
        <w:rPr>
          <w:rFonts w:asciiTheme="minorHAnsi" w:eastAsiaTheme="minorEastAsia" w:hAnsiTheme="minorHAnsi" w:cstheme="minorBidi"/>
          <w:b w:val="0"/>
          <w:noProof/>
          <w:sz w:val="22"/>
          <w:szCs w:val="22"/>
          <w:lang w:val="en-US" w:eastAsia="zh-CN"/>
        </w:rPr>
      </w:pPr>
      <w:hyperlink w:anchor="_Toc115596007" w:history="1">
        <w:r w:rsidRPr="00EB141C">
          <w:rPr>
            <w:rStyle w:val="Hyperlink"/>
            <w:noProof/>
          </w:rPr>
          <w:t>10 ESP8266</w:t>
        </w:r>
        <w:r>
          <w:rPr>
            <w:noProof/>
            <w:webHidden/>
          </w:rPr>
          <w:tab/>
        </w:r>
        <w:r>
          <w:rPr>
            <w:noProof/>
            <w:webHidden/>
          </w:rPr>
          <w:fldChar w:fldCharType="begin"/>
        </w:r>
        <w:r>
          <w:rPr>
            <w:noProof/>
            <w:webHidden/>
          </w:rPr>
          <w:instrText xml:space="preserve"> PAGEREF _Toc115596007 \h </w:instrText>
        </w:r>
        <w:r>
          <w:rPr>
            <w:noProof/>
            <w:webHidden/>
          </w:rPr>
        </w:r>
        <w:r>
          <w:rPr>
            <w:noProof/>
            <w:webHidden/>
          </w:rPr>
          <w:fldChar w:fldCharType="separate"/>
        </w:r>
        <w:r>
          <w:rPr>
            <w:noProof/>
            <w:webHidden/>
          </w:rPr>
          <w:t>10</w:t>
        </w:r>
        <w:r>
          <w:rPr>
            <w:noProof/>
            <w:webHidden/>
          </w:rPr>
          <w:fldChar w:fldCharType="end"/>
        </w:r>
      </w:hyperlink>
    </w:p>
    <w:p w14:paraId="09CA7A03" w14:textId="3CD5F06D" w:rsidR="003A76CB" w:rsidRDefault="003A76CB">
      <w:pPr>
        <w:pStyle w:val="TOC1"/>
        <w:rPr>
          <w:rFonts w:asciiTheme="minorHAnsi" w:eastAsiaTheme="minorEastAsia" w:hAnsiTheme="minorHAnsi" w:cstheme="minorBidi"/>
          <w:b w:val="0"/>
          <w:noProof/>
          <w:sz w:val="22"/>
          <w:szCs w:val="22"/>
          <w:lang w:val="en-US" w:eastAsia="zh-CN"/>
        </w:rPr>
      </w:pPr>
      <w:hyperlink w:anchor="_Toc115596008" w:history="1">
        <w:r w:rsidRPr="00EB141C">
          <w:rPr>
            <w:rStyle w:val="Hyperlink"/>
            <w:noProof/>
          </w:rPr>
          <w:t>11 AMS1117-3.3 LM1117</w:t>
        </w:r>
        <w:r>
          <w:rPr>
            <w:noProof/>
            <w:webHidden/>
          </w:rPr>
          <w:tab/>
        </w:r>
        <w:r>
          <w:rPr>
            <w:noProof/>
            <w:webHidden/>
          </w:rPr>
          <w:fldChar w:fldCharType="begin"/>
        </w:r>
        <w:r>
          <w:rPr>
            <w:noProof/>
            <w:webHidden/>
          </w:rPr>
          <w:instrText xml:space="preserve"> PAGEREF _Toc115596008 \h </w:instrText>
        </w:r>
        <w:r>
          <w:rPr>
            <w:noProof/>
            <w:webHidden/>
          </w:rPr>
        </w:r>
        <w:r>
          <w:rPr>
            <w:noProof/>
            <w:webHidden/>
          </w:rPr>
          <w:fldChar w:fldCharType="separate"/>
        </w:r>
        <w:r>
          <w:rPr>
            <w:noProof/>
            <w:webHidden/>
          </w:rPr>
          <w:t>10</w:t>
        </w:r>
        <w:r>
          <w:rPr>
            <w:noProof/>
            <w:webHidden/>
          </w:rPr>
          <w:fldChar w:fldCharType="end"/>
        </w:r>
      </w:hyperlink>
    </w:p>
    <w:p w14:paraId="37B78B60" w14:textId="76B528A2" w:rsidR="003A76CB" w:rsidRDefault="003A76CB">
      <w:pPr>
        <w:pStyle w:val="TOC1"/>
        <w:rPr>
          <w:rFonts w:asciiTheme="minorHAnsi" w:eastAsiaTheme="minorEastAsia" w:hAnsiTheme="minorHAnsi" w:cstheme="minorBidi"/>
          <w:b w:val="0"/>
          <w:noProof/>
          <w:sz w:val="22"/>
          <w:szCs w:val="22"/>
          <w:lang w:val="en-US" w:eastAsia="zh-CN"/>
        </w:rPr>
      </w:pPr>
      <w:hyperlink w:anchor="_Toc115596009" w:history="1">
        <w:r w:rsidRPr="00EB141C">
          <w:rPr>
            <w:rStyle w:val="Hyperlink"/>
            <w:noProof/>
          </w:rPr>
          <w:t>12 CR2032 Battery Holder</w:t>
        </w:r>
        <w:r>
          <w:rPr>
            <w:noProof/>
            <w:webHidden/>
          </w:rPr>
          <w:tab/>
        </w:r>
        <w:r>
          <w:rPr>
            <w:noProof/>
            <w:webHidden/>
          </w:rPr>
          <w:fldChar w:fldCharType="begin"/>
        </w:r>
        <w:r>
          <w:rPr>
            <w:noProof/>
            <w:webHidden/>
          </w:rPr>
          <w:instrText xml:space="preserve"> PAGEREF _Toc115596009 \h </w:instrText>
        </w:r>
        <w:r>
          <w:rPr>
            <w:noProof/>
            <w:webHidden/>
          </w:rPr>
        </w:r>
        <w:r>
          <w:rPr>
            <w:noProof/>
            <w:webHidden/>
          </w:rPr>
          <w:fldChar w:fldCharType="separate"/>
        </w:r>
        <w:r>
          <w:rPr>
            <w:noProof/>
            <w:webHidden/>
          </w:rPr>
          <w:t>11</w:t>
        </w:r>
        <w:r>
          <w:rPr>
            <w:noProof/>
            <w:webHidden/>
          </w:rPr>
          <w:fldChar w:fldCharType="end"/>
        </w:r>
      </w:hyperlink>
    </w:p>
    <w:p w14:paraId="176AA3E4" w14:textId="1AFFEF2A" w:rsidR="003A76CB" w:rsidRDefault="003A76CB">
      <w:pPr>
        <w:pStyle w:val="TOC1"/>
        <w:rPr>
          <w:rFonts w:asciiTheme="minorHAnsi" w:eastAsiaTheme="minorEastAsia" w:hAnsiTheme="minorHAnsi" w:cstheme="minorBidi"/>
          <w:b w:val="0"/>
          <w:noProof/>
          <w:sz w:val="22"/>
          <w:szCs w:val="22"/>
          <w:lang w:val="en-US" w:eastAsia="zh-CN"/>
        </w:rPr>
      </w:pPr>
      <w:hyperlink w:anchor="_Toc115596010" w:history="1">
        <w:r w:rsidRPr="00EB141C">
          <w:rPr>
            <w:rStyle w:val="Hyperlink"/>
            <w:noProof/>
          </w:rPr>
          <w:t>13 ASAIR AHT20</w:t>
        </w:r>
        <w:r>
          <w:rPr>
            <w:noProof/>
            <w:webHidden/>
          </w:rPr>
          <w:tab/>
        </w:r>
        <w:r>
          <w:rPr>
            <w:noProof/>
            <w:webHidden/>
          </w:rPr>
          <w:fldChar w:fldCharType="begin"/>
        </w:r>
        <w:r>
          <w:rPr>
            <w:noProof/>
            <w:webHidden/>
          </w:rPr>
          <w:instrText xml:space="preserve"> PAGEREF _Toc115596010 \h </w:instrText>
        </w:r>
        <w:r>
          <w:rPr>
            <w:noProof/>
            <w:webHidden/>
          </w:rPr>
        </w:r>
        <w:r>
          <w:rPr>
            <w:noProof/>
            <w:webHidden/>
          </w:rPr>
          <w:fldChar w:fldCharType="separate"/>
        </w:r>
        <w:r>
          <w:rPr>
            <w:noProof/>
            <w:webHidden/>
          </w:rPr>
          <w:t>11</w:t>
        </w:r>
        <w:r>
          <w:rPr>
            <w:noProof/>
            <w:webHidden/>
          </w:rPr>
          <w:fldChar w:fldCharType="end"/>
        </w:r>
      </w:hyperlink>
    </w:p>
    <w:p w14:paraId="711E1646" w14:textId="68D2459C" w:rsidR="003A76CB" w:rsidRDefault="003A76CB">
      <w:pPr>
        <w:pStyle w:val="TOC1"/>
        <w:rPr>
          <w:rFonts w:asciiTheme="minorHAnsi" w:eastAsiaTheme="minorEastAsia" w:hAnsiTheme="minorHAnsi" w:cstheme="minorBidi"/>
          <w:b w:val="0"/>
          <w:noProof/>
          <w:sz w:val="22"/>
          <w:szCs w:val="22"/>
          <w:lang w:val="en-US" w:eastAsia="zh-CN"/>
        </w:rPr>
      </w:pPr>
      <w:hyperlink w:anchor="_Toc115596011" w:history="1">
        <w:r w:rsidRPr="00EB141C">
          <w:rPr>
            <w:rStyle w:val="Hyperlink"/>
            <w:noProof/>
          </w:rPr>
          <w:t>14 3V CR2032 Primary lithium button battery</w:t>
        </w:r>
        <w:r>
          <w:rPr>
            <w:noProof/>
            <w:webHidden/>
          </w:rPr>
          <w:tab/>
        </w:r>
        <w:r>
          <w:rPr>
            <w:noProof/>
            <w:webHidden/>
          </w:rPr>
          <w:fldChar w:fldCharType="begin"/>
        </w:r>
        <w:r>
          <w:rPr>
            <w:noProof/>
            <w:webHidden/>
          </w:rPr>
          <w:instrText xml:space="preserve"> PAGEREF _Toc115596011 \h </w:instrText>
        </w:r>
        <w:r>
          <w:rPr>
            <w:noProof/>
            <w:webHidden/>
          </w:rPr>
        </w:r>
        <w:r>
          <w:rPr>
            <w:noProof/>
            <w:webHidden/>
          </w:rPr>
          <w:fldChar w:fldCharType="separate"/>
        </w:r>
        <w:r>
          <w:rPr>
            <w:noProof/>
            <w:webHidden/>
          </w:rPr>
          <w:t>11</w:t>
        </w:r>
        <w:r>
          <w:rPr>
            <w:noProof/>
            <w:webHidden/>
          </w:rPr>
          <w:fldChar w:fldCharType="end"/>
        </w:r>
      </w:hyperlink>
    </w:p>
    <w:p w14:paraId="01B0DC16" w14:textId="08CF673E" w:rsidR="00730B3C" w:rsidRDefault="00730B3C">
      <w:r>
        <w:rPr>
          <w:b/>
          <w:bCs/>
        </w:rPr>
        <w:fldChar w:fldCharType="end"/>
      </w:r>
    </w:p>
    <w:p w14:paraId="78F7E073" w14:textId="77777777" w:rsidR="0063585C" w:rsidRPr="00B50CAA" w:rsidRDefault="0063585C" w:rsidP="004D25FC">
      <w:pPr>
        <w:pStyle w:val="Caption"/>
      </w:pPr>
    </w:p>
    <w:p w14:paraId="0E7269D1" w14:textId="77777777" w:rsidR="00681E99" w:rsidRPr="00B50CAA" w:rsidRDefault="00681E99" w:rsidP="00267677">
      <w:pPr>
        <w:sectPr w:rsidR="00681E99" w:rsidRPr="00B50CAA" w:rsidSect="00681E99">
          <w:footerReference w:type="default" r:id="rId8"/>
          <w:type w:val="continuous"/>
          <w:pgSz w:w="11907" w:h="16840" w:code="9"/>
          <w:pgMar w:top="1418" w:right="1418" w:bottom="1418" w:left="1418" w:header="708" w:footer="708" w:gutter="567"/>
          <w:cols w:space="708"/>
          <w:titlePg/>
          <w:docGrid w:linePitch="360"/>
        </w:sectPr>
      </w:pPr>
    </w:p>
    <w:p w14:paraId="154AA79A" w14:textId="7712E8FB" w:rsidR="00D66C73" w:rsidRDefault="00854127" w:rsidP="00D66C73">
      <w:pPr>
        <w:pStyle w:val="Heading1"/>
      </w:pPr>
      <w:bookmarkStart w:id="1" w:name="_Toc115595998"/>
      <w:r>
        <w:lastRenderedPageBreak/>
        <w:t>Introduction</w:t>
      </w:r>
      <w:bookmarkEnd w:id="1"/>
    </w:p>
    <w:p w14:paraId="5C396F8D" w14:textId="23BE702E" w:rsidR="01D7DA12" w:rsidRDefault="00D95775" w:rsidP="01D7DA12">
      <w:r>
        <w:rPr>
          <w:noProof/>
          <w:lang w:val="en-US" w:eastAsia="zh-CN"/>
        </w:rPr>
        <w:drawing>
          <wp:anchor distT="0" distB="0" distL="114300" distR="114300" simplePos="0" relativeHeight="251660288" behindDoc="0" locked="0" layoutInCell="1" allowOverlap="1" wp14:anchorId="4C4F521D" wp14:editId="49315D09">
            <wp:simplePos x="0" y="0"/>
            <wp:positionH relativeFrom="margin">
              <wp:posOffset>0</wp:posOffset>
            </wp:positionH>
            <wp:positionV relativeFrom="paragraph">
              <wp:posOffset>3048423</wp:posOffset>
            </wp:positionV>
            <wp:extent cx="2668270" cy="1667510"/>
            <wp:effectExtent l="0" t="0" r="0" b="8890"/>
            <wp:wrapSquare wrapText="bothSides"/>
            <wp:docPr id="861817211" name="Picture 86181721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668270" cy="1667510"/>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zh-CN"/>
        </w:rPr>
        <w:drawing>
          <wp:anchor distT="0" distB="0" distL="114300" distR="114300" simplePos="0" relativeHeight="251661312" behindDoc="0" locked="0" layoutInCell="1" allowOverlap="1" wp14:anchorId="6257DE05" wp14:editId="18555D54">
            <wp:simplePos x="0" y="0"/>
            <wp:positionH relativeFrom="margin">
              <wp:align>right</wp:align>
            </wp:positionH>
            <wp:positionV relativeFrom="paragraph">
              <wp:posOffset>3039745</wp:posOffset>
            </wp:positionV>
            <wp:extent cx="2708910" cy="1692910"/>
            <wp:effectExtent l="0" t="0" r="0" b="2540"/>
            <wp:wrapSquare wrapText="bothSides"/>
            <wp:docPr id="1056221661" name="Picture 105622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708910" cy="1692910"/>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zh-CN"/>
        </w:rPr>
        <w:drawing>
          <wp:anchor distT="0" distB="0" distL="114300" distR="114300" simplePos="0" relativeHeight="251659264" behindDoc="0" locked="0" layoutInCell="1" allowOverlap="1" wp14:anchorId="32992922" wp14:editId="4FEE3A57">
            <wp:simplePos x="0" y="0"/>
            <wp:positionH relativeFrom="margin">
              <wp:align>right</wp:align>
            </wp:positionH>
            <wp:positionV relativeFrom="paragraph">
              <wp:posOffset>1261956</wp:posOffset>
            </wp:positionV>
            <wp:extent cx="2700655" cy="1687830"/>
            <wp:effectExtent l="0" t="0" r="4445" b="7620"/>
            <wp:wrapSquare wrapText="bothSides"/>
            <wp:docPr id="826563943" name="Picture 826563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700655" cy="1687830"/>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zh-CN"/>
        </w:rPr>
        <w:drawing>
          <wp:anchor distT="0" distB="0" distL="114300" distR="114300" simplePos="0" relativeHeight="251658240" behindDoc="0" locked="0" layoutInCell="1" allowOverlap="1" wp14:anchorId="56DD917A" wp14:editId="246809F2">
            <wp:simplePos x="0" y="0"/>
            <wp:positionH relativeFrom="margin">
              <wp:align>left</wp:align>
            </wp:positionH>
            <wp:positionV relativeFrom="paragraph">
              <wp:posOffset>1261745</wp:posOffset>
            </wp:positionV>
            <wp:extent cx="2668270" cy="1667510"/>
            <wp:effectExtent l="0" t="0" r="0" b="8890"/>
            <wp:wrapSquare wrapText="bothSides"/>
            <wp:docPr id="2123040339" name="Picture 2123040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668270" cy="1667510"/>
                    </a:xfrm>
                    <a:prstGeom prst="rect">
                      <a:avLst/>
                    </a:prstGeom>
                  </pic:spPr>
                </pic:pic>
              </a:graphicData>
            </a:graphic>
            <wp14:sizeRelH relativeFrom="margin">
              <wp14:pctWidth>0</wp14:pctWidth>
            </wp14:sizeRelH>
            <wp14:sizeRelV relativeFrom="margin">
              <wp14:pctHeight>0</wp14:pctHeight>
            </wp14:sizeRelV>
          </wp:anchor>
        </w:drawing>
      </w:r>
      <w:r w:rsidR="04444A15">
        <w:t>We created an automated air ventillation system to reduce heating costs, achieving health benefits and having a better comfort in your home. We designed an IoT device network with diverse sensors to measure air quality. The system is able to work on its own to pull down weights from your shoulders financially and physically too.</w:t>
      </w:r>
      <w:r>
        <w:t xml:space="preserve"> The financial return will come after 3 years.</w:t>
      </w:r>
    </w:p>
    <w:p w14:paraId="33D2E33F" w14:textId="702A59A8" w:rsidR="04444A15" w:rsidRDefault="04444A15" w:rsidP="04444A15"/>
    <w:p w14:paraId="315E0811" w14:textId="4F8CAB41" w:rsidR="04444A15" w:rsidRDefault="04444A15" w:rsidP="04444A15"/>
    <w:p w14:paraId="255F1FEA" w14:textId="628B26D0" w:rsidR="04444A15" w:rsidRDefault="04444A15" w:rsidP="04444A15"/>
    <w:p w14:paraId="755603B1" w14:textId="18C21E93" w:rsidR="04444A15" w:rsidRDefault="04444A15" w:rsidP="04444A15"/>
    <w:p w14:paraId="5E3C2BC1" w14:textId="74976082" w:rsidR="00D66C73" w:rsidRPr="00D66C73" w:rsidRDefault="00D66C73" w:rsidP="00D66C73"/>
    <w:p w14:paraId="47D42003" w14:textId="6214018A" w:rsidR="00D66C73" w:rsidRDefault="00375CDD" w:rsidP="00D66C73">
      <w:pPr>
        <w:pStyle w:val="Heading1"/>
      </w:pPr>
      <w:bookmarkStart w:id="2" w:name="_Toc115595999"/>
      <w:r>
        <w:lastRenderedPageBreak/>
        <w:t>Saving</w:t>
      </w:r>
      <w:bookmarkEnd w:id="2"/>
    </w:p>
    <w:p w14:paraId="4D37FCB7" w14:textId="4C9C76FC" w:rsidR="2211065F" w:rsidRDefault="04444A15" w:rsidP="2211065F">
      <w:r>
        <w:t>Based on researches on passsiv houses and their temperature managment, we were able to estimate a possible amount, that could be saved thanks to our solution. The actual measured values could differ in every region due to the annual duration of sunshine, nebulosity, orientation and location of the house and the angle of the sun. Based on a study (</w:t>
      </w:r>
      <w:r w:rsidR="003311F7">
        <w:fldChar w:fldCharType="begin"/>
      </w:r>
      <w:r w:rsidR="003311F7">
        <w:instrText xml:space="preserve"> HYPERLINK "https://marmottenergies.com/much-sun-heat-house/" \h</w:instrText>
      </w:r>
      <w:r w:rsidR="003311F7">
        <w:instrText xml:space="preserve"> </w:instrText>
      </w:r>
      <w:r w:rsidR="003311F7">
        <w:fldChar w:fldCharType="separate"/>
      </w:r>
      <w:r w:rsidRPr="04444A15">
        <w:rPr>
          <w:rStyle w:val="Hyperlink"/>
        </w:rPr>
        <w:t>https://marmottenergies.com/much-sun-heat-house/</w:t>
      </w:r>
      <w:r w:rsidR="003311F7">
        <w:rPr>
          <w:rStyle w:val="Hyperlink"/>
        </w:rPr>
        <w:fldChar w:fldCharType="end"/>
      </w:r>
      <w:r>
        <w:t xml:space="preserve">) we made a rough estimation, if it is possible to have a greener home. In our example we used the provide date from the study to measure the heating enery of the sun,which is sensible in a house. </w:t>
      </w:r>
    </w:p>
    <w:p w14:paraId="1A9EE319" w14:textId="34692B7F" w:rsidR="2211065F" w:rsidRDefault="41B296C7" w:rsidP="1884AD3C">
      <w:r>
        <w:rPr>
          <w:noProof/>
          <w:lang w:val="en-US" w:eastAsia="zh-CN"/>
        </w:rPr>
        <w:drawing>
          <wp:inline distT="0" distB="0" distL="0" distR="0" wp14:anchorId="37846E70" wp14:editId="6063399B">
            <wp:extent cx="4572000" cy="1371600"/>
            <wp:effectExtent l="0" t="0" r="0" b="0"/>
            <wp:docPr id="2111597100" name="Picture 2111597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371600"/>
                    </a:xfrm>
                    <a:prstGeom prst="rect">
                      <a:avLst/>
                    </a:prstGeom>
                  </pic:spPr>
                </pic:pic>
              </a:graphicData>
            </a:graphic>
          </wp:inline>
        </w:drawing>
      </w:r>
      <w:r w:rsidR="1884AD3C">
        <w:t xml:space="preserve"> </w:t>
      </w:r>
    </w:p>
    <w:p w14:paraId="30A565FE" w14:textId="76FFFA79" w:rsidR="1884AD3C" w:rsidRDefault="04444A15" w:rsidP="1884AD3C">
      <w:pPr>
        <w:ind w:firstLine="0"/>
      </w:pPr>
      <w:r>
        <w:t xml:space="preserve">We than set a a reasable room temparture, that we would like to reach depending ont the outside conditions. We drawns the following conclsions, if the outside temperature is lower then 25 Celsius (= 21,5 + 4) then our goal is to reach 21,5 Celsius, otherwise the outside tempeature minus 4 Celsius, which is a comfortable room temperature in the summer time. </w:t>
      </w:r>
    </w:p>
    <w:p w14:paraId="2E1DF2DB" w14:textId="28A45864" w:rsidR="04444A15" w:rsidRDefault="04444A15" w:rsidP="04444A15">
      <w:pPr>
        <w:ind w:firstLine="0"/>
      </w:pPr>
      <w:r w:rsidRPr="04444A15">
        <w:t>We found that in 2021 at Budapest (</w:t>
      </w:r>
      <w:r w:rsidRPr="04444A15">
        <w:rPr>
          <w:rFonts w:ascii="Roboto" w:eastAsia="Roboto" w:hAnsi="Roboto" w:cs="Roboto"/>
          <w:color w:val="000000" w:themeColor="text1"/>
          <w:sz w:val="19"/>
          <w:szCs w:val="19"/>
        </w:rPr>
        <w:t>https://meteostat.net/en/place/hu/budapest?s=12840&amp;t=2021-01-01/2021-12-31</w:t>
      </w:r>
      <w:r w:rsidRPr="04444A15">
        <w:t>), out of the 365 days on 248 days should be a heating device operated accoring to our goals, and on 67 days should be cooled.</w:t>
      </w:r>
    </w:p>
    <w:p w14:paraId="67CB52F3" w14:textId="0931F144" w:rsidR="04444A15" w:rsidRDefault="04444A15" w:rsidP="04444A15">
      <w:pPr>
        <w:ind w:firstLine="0"/>
      </w:pPr>
      <w:r>
        <w:rPr>
          <w:noProof/>
          <w:lang w:val="en-US" w:eastAsia="zh-CN"/>
        </w:rPr>
        <w:lastRenderedPageBreak/>
        <w:drawing>
          <wp:inline distT="0" distB="0" distL="0" distR="0" wp14:anchorId="1191E259" wp14:editId="781A998C">
            <wp:extent cx="3038475" cy="4572000"/>
            <wp:effectExtent l="0" t="0" r="0" b="0"/>
            <wp:docPr id="1126409690" name="Picture 112640969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038475" cy="4572000"/>
                    </a:xfrm>
                    <a:prstGeom prst="rect">
                      <a:avLst/>
                    </a:prstGeom>
                  </pic:spPr>
                </pic:pic>
              </a:graphicData>
            </a:graphic>
          </wp:inline>
        </w:drawing>
      </w:r>
    </w:p>
    <w:p w14:paraId="284A7593" w14:textId="65EFB68B" w:rsidR="04444A15" w:rsidRDefault="04444A15" w:rsidP="04444A15">
      <w:r w:rsidRPr="04444A15">
        <w:t>This data could be merged with data from the study about the heat of the sun, so that we could calculate an estimated energy surpluss due to the solar radiation. (Later on the effectivnes of our air flow system) Which is now comperable with a houshold annualy costs in each energy class. We made a few exmaple with different sizes in each class (</w:t>
      </w:r>
      <w:r w:rsidR="003311F7">
        <w:fldChar w:fldCharType="begin"/>
      </w:r>
      <w:r w:rsidR="003311F7">
        <w:instrText xml:space="preserve"> HYPERLINK "https://otk.hu/blog/osszesitett-energetikai-jellemzo" \h </w:instrText>
      </w:r>
      <w:r w:rsidR="003311F7">
        <w:fldChar w:fldCharType="separate"/>
      </w:r>
      <w:r w:rsidRPr="04444A15">
        <w:rPr>
          <w:rStyle w:val="Hyperlink"/>
          <w:rFonts w:ascii="Roboto" w:eastAsia="Roboto" w:hAnsi="Roboto" w:cs="Roboto"/>
          <w:sz w:val="19"/>
          <w:szCs w:val="19"/>
        </w:rPr>
        <w:t>https://otk.hu/blog/osszesitett-energetikai-jellemzo</w:t>
      </w:r>
      <w:r w:rsidR="003311F7">
        <w:rPr>
          <w:rStyle w:val="Hyperlink"/>
          <w:rFonts w:ascii="Roboto" w:eastAsia="Roboto" w:hAnsi="Roboto" w:cs="Roboto"/>
          <w:sz w:val="19"/>
          <w:szCs w:val="19"/>
        </w:rPr>
        <w:fldChar w:fldCharType="end"/>
      </w:r>
      <w:r w:rsidRPr="04444A15">
        <w:t>). Calcualting with the 2021 annual avarge price of electicity in Europa,which is EUR 0.1515 kWh (</w:t>
      </w:r>
      <w:r w:rsidRPr="04444A15">
        <w:rPr>
          <w:rFonts w:ascii="Roboto" w:eastAsia="Roboto" w:hAnsi="Roboto" w:cs="Roboto"/>
          <w:color w:val="000000" w:themeColor="text1"/>
          <w:sz w:val="19"/>
          <w:szCs w:val="19"/>
        </w:rPr>
        <w:t>https://ec.europa.eu/eurostat/databrowser/view/nrg_pc_204/default/table?lang=en</w:t>
      </w:r>
      <w:r w:rsidRPr="04444A15">
        <w:t>) , we could give an estimate of annual costs in each cases.</w:t>
      </w:r>
    </w:p>
    <w:p w14:paraId="6C31B9A1" w14:textId="1253551D" w:rsidR="04444A15" w:rsidRDefault="04444A15" w:rsidP="04444A15">
      <w:r>
        <w:rPr>
          <w:noProof/>
          <w:lang w:val="en-US" w:eastAsia="zh-CN"/>
        </w:rPr>
        <w:lastRenderedPageBreak/>
        <w:drawing>
          <wp:inline distT="0" distB="0" distL="0" distR="0" wp14:anchorId="5535F86E" wp14:editId="18DD5DDE">
            <wp:extent cx="4210050" cy="4572000"/>
            <wp:effectExtent l="0" t="0" r="0" b="0"/>
            <wp:docPr id="1776077933" name="Picture 1776077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210050" cy="4572000"/>
                    </a:xfrm>
                    <a:prstGeom prst="rect">
                      <a:avLst/>
                    </a:prstGeom>
                  </pic:spPr>
                </pic:pic>
              </a:graphicData>
            </a:graphic>
          </wp:inline>
        </w:drawing>
      </w:r>
    </w:p>
    <w:p w14:paraId="7818E53A" w14:textId="6919D83C" w:rsidR="04444A15" w:rsidRDefault="04444A15" w:rsidP="04444A15">
      <w:r w:rsidRPr="04444A15">
        <w:t>For the seak of realisem we aggrerd on a 10% effiecnt on the capturable solar energy, that could be utilzed in the heating of our house. Of course it is a negative value in cases we woudl liek to cool down the inner envierment. Based on this pricnciple, we have estiamted a maximum possible return on this investment, with regard the size of the windows of the property. These may also varie there for we would like to emphises that it is an rough estiamte.</w:t>
      </w:r>
    </w:p>
    <w:p w14:paraId="3B8B8E59" w14:textId="58432D55" w:rsidR="04444A15" w:rsidRDefault="04444A15" w:rsidP="04444A15">
      <w:r>
        <w:rPr>
          <w:noProof/>
          <w:lang w:val="en-US" w:eastAsia="zh-CN"/>
        </w:rPr>
        <w:drawing>
          <wp:inline distT="0" distB="0" distL="0" distR="0" wp14:anchorId="559B48AA" wp14:editId="67482F3D">
            <wp:extent cx="4448175" cy="1562100"/>
            <wp:effectExtent l="0" t="0" r="0" b="0"/>
            <wp:docPr id="34614212" name="Picture 34614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48175" cy="1562100"/>
                    </a:xfrm>
                    <a:prstGeom prst="rect">
                      <a:avLst/>
                    </a:prstGeom>
                  </pic:spPr>
                </pic:pic>
              </a:graphicData>
            </a:graphic>
          </wp:inline>
        </w:drawing>
      </w:r>
    </w:p>
    <w:p w14:paraId="64ACB7FB" w14:textId="34537ED8" w:rsidR="04444A15" w:rsidRDefault="04444A15" w:rsidP="04444A15">
      <w:r w:rsidRPr="04444A15">
        <w:t>As it is seem our system most efficent for fam</w:t>
      </w:r>
      <w:r w:rsidR="00D95775">
        <w:t>i</w:t>
      </w:r>
      <w:r w:rsidRPr="04444A15">
        <w:t xml:space="preserve">ly houses with the minimum area of 200 squaremater. There for our system would be recommended mostly for bigger houses with a larger surface of windows. Based on that we set our ossbile target group to </w:t>
      </w:r>
      <w:r w:rsidRPr="04444A15">
        <w:lastRenderedPageBreak/>
        <w:t>take alook on the return on investment. In our example we have calucalted with a hosue with an are of 220 squaremater and 50 sqrarmater of windows surface.</w:t>
      </w:r>
      <w:r>
        <w:rPr>
          <w:noProof/>
          <w:lang w:val="en-US" w:eastAsia="zh-CN"/>
        </w:rPr>
        <w:drawing>
          <wp:inline distT="0" distB="0" distL="0" distR="0" wp14:anchorId="1272D4D3" wp14:editId="3BB93FF8">
            <wp:extent cx="4572000" cy="3629025"/>
            <wp:effectExtent l="0" t="0" r="0" b="0"/>
            <wp:docPr id="1438974607" name="Picture 1438974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629025"/>
                    </a:xfrm>
                    <a:prstGeom prst="rect">
                      <a:avLst/>
                    </a:prstGeom>
                  </pic:spPr>
                </pic:pic>
              </a:graphicData>
            </a:graphic>
          </wp:inline>
        </w:drawing>
      </w:r>
    </w:p>
    <w:p w14:paraId="33DEF149" w14:textId="0F994D17" w:rsidR="04444A15" w:rsidRDefault="04444A15" w:rsidP="04444A15"/>
    <w:p w14:paraId="17D15A9A" w14:textId="556F8921" w:rsidR="04444A15" w:rsidRDefault="04444A15" w:rsidP="04444A15">
      <w:r w:rsidRPr="04444A15">
        <w:t xml:space="preserve">Dispite the loss of date due to the tranformations of energy prices and  fairly low effciency level of our system it is still posible to save on the energy. </w:t>
      </w:r>
      <w:r w:rsidRPr="00D95775">
        <w:rPr>
          <w:b/>
        </w:rPr>
        <w:t>For our ideal target group the return on investment would around 3 years.</w:t>
      </w:r>
    </w:p>
    <w:p w14:paraId="4724E415" w14:textId="68944B14" w:rsidR="00D66C73" w:rsidRDefault="04444A15" w:rsidP="00D66C73">
      <w:pPr>
        <w:pStyle w:val="Heading1"/>
      </w:pPr>
      <w:bookmarkStart w:id="3" w:name="_Toc115596000"/>
      <w:r>
        <w:lastRenderedPageBreak/>
        <w:t>Ease of use</w:t>
      </w:r>
      <w:bookmarkEnd w:id="3"/>
    </w:p>
    <w:p w14:paraId="300A730E" w14:textId="5AB14F1A" w:rsidR="04444A15" w:rsidRDefault="04444A15" w:rsidP="04444A15">
      <w:r w:rsidRPr="04444A15">
        <w:t>The whole sensor kit is ready-to-go, you just have to place them in proper positions and connect them to supply via usb. To equip the windows with the actuators, you will need some basic tools and you can find a step-by-step guide in  the package. To wake up your new IoT network, you just have to download the application to your phone and enjoy the benefits. It’s that easy.</w:t>
      </w:r>
    </w:p>
    <w:p w14:paraId="7361915E" w14:textId="79F535BC" w:rsidR="04444A15" w:rsidRDefault="04444A15" w:rsidP="04444A15">
      <w:r w:rsidRPr="04444A15">
        <w:t>During designing process, we took into account all the modularity wishes customers have nowadays. With our modular design, it’s easy to upgrade and expand your system.</w:t>
      </w:r>
    </w:p>
    <w:p w14:paraId="1AA06B3F" w14:textId="08AB8F43" w:rsidR="04444A15" w:rsidRDefault="04444A15" w:rsidP="04444A15">
      <w:r w:rsidRPr="04444A15">
        <w:t>No matter what kind of house you live in, the devices can be easily implemented into any of them, you can even live out your retrofitting preferencies.</w:t>
      </w:r>
    </w:p>
    <w:p w14:paraId="05E8ED5B" w14:textId="53E681E4" w:rsidR="00E94082" w:rsidRDefault="00E94082">
      <w:pPr>
        <w:spacing w:after="0" w:line="240" w:lineRule="auto"/>
        <w:ind w:firstLine="0"/>
        <w:jc w:val="left"/>
      </w:pPr>
      <w:r>
        <w:br w:type="page"/>
      </w:r>
    </w:p>
    <w:p w14:paraId="3066ED27" w14:textId="5823A217" w:rsidR="00E94082" w:rsidRDefault="04444A15" w:rsidP="00E94082">
      <w:pPr>
        <w:pStyle w:val="Heading1"/>
      </w:pPr>
      <w:bookmarkStart w:id="4" w:name="_Toc115596001"/>
      <w:r>
        <w:lastRenderedPageBreak/>
        <w:t>Hardware</w:t>
      </w:r>
      <w:bookmarkEnd w:id="4"/>
    </w:p>
    <w:p w14:paraId="612C4AC2" w14:textId="71FD6C83" w:rsidR="04444A15" w:rsidRDefault="04444A15" w:rsidP="04444A15">
      <w:pPr>
        <w:ind w:firstLine="0"/>
      </w:pPr>
      <w:r w:rsidRPr="04444A15">
        <w:t>We placed down a temperature+pressure+CO2+CO sensor in every room close to the floor. We need an other temperature+pressure sensor in the middle of the room and outside the window for more precise measuring. We placed dowm VoC+humidity sensors in the kitchen and the bathroom. We have 1 radon sensor in the most popular place. And we have shutter and window openers on every window possible. For all of theese purposes we put together a few different sensor packs.</w:t>
      </w:r>
    </w:p>
    <w:p w14:paraId="2238D0FB" w14:textId="2BB1768C" w:rsidR="00D95775" w:rsidRDefault="00D95775" w:rsidP="00D95775">
      <w:pPr>
        <w:ind w:firstLine="0"/>
        <w:jc w:val="center"/>
      </w:pPr>
      <w:r>
        <w:rPr>
          <w:noProof/>
          <w:lang w:val="en-US" w:eastAsia="zh-CN"/>
        </w:rPr>
        <w:drawing>
          <wp:inline distT="0" distB="0" distL="0" distR="0" wp14:anchorId="521DA91B" wp14:editId="5FFC33EE">
            <wp:extent cx="3327400" cy="231204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09921478_5770104376385604_1792020427254132288_n.jpg"/>
                    <pic:cNvPicPr/>
                  </pic:nvPicPr>
                  <pic:blipFill>
                    <a:blip r:embed="rId18">
                      <a:extLst>
                        <a:ext uri="{28A0092B-C50C-407E-A947-70E740481C1C}">
                          <a14:useLocalDpi xmlns:a14="http://schemas.microsoft.com/office/drawing/2010/main" val="0"/>
                        </a:ext>
                      </a:extLst>
                    </a:blip>
                    <a:stretch>
                      <a:fillRect/>
                    </a:stretch>
                  </pic:blipFill>
                  <pic:spPr>
                    <a:xfrm>
                      <a:off x="0" y="0"/>
                      <a:ext cx="3330101" cy="2313919"/>
                    </a:xfrm>
                    <a:prstGeom prst="rect">
                      <a:avLst/>
                    </a:prstGeom>
                  </pic:spPr>
                </pic:pic>
              </a:graphicData>
            </a:graphic>
          </wp:inline>
        </w:drawing>
      </w:r>
    </w:p>
    <w:p w14:paraId="4D11F841" w14:textId="52D8E143" w:rsidR="00E94082" w:rsidRDefault="009950A1" w:rsidP="00076ACC">
      <w:pPr>
        <w:ind w:firstLine="0"/>
        <w:rPr>
          <w:lang w:val="en-GB"/>
        </w:rPr>
      </w:pPr>
      <w:r>
        <w:rPr>
          <w:lang w:val="en-GB"/>
        </w:rPr>
        <w:t>For hardware</w:t>
      </w:r>
      <w:r w:rsidR="00BC1D88">
        <w:rPr>
          <w:lang w:val="en-GB"/>
        </w:rPr>
        <w:t>,</w:t>
      </w:r>
      <w:r>
        <w:rPr>
          <w:lang w:val="en-GB"/>
        </w:rPr>
        <w:t xml:space="preserve"> we are using </w:t>
      </w:r>
      <w:r w:rsidR="00807603">
        <w:rPr>
          <w:lang w:val="en-GB"/>
        </w:rPr>
        <w:t>ESP</w:t>
      </w:r>
      <w:r w:rsidR="00B61713">
        <w:rPr>
          <w:lang w:val="en-GB"/>
        </w:rPr>
        <w:t xml:space="preserve">8266 modulated developer board. </w:t>
      </w:r>
      <w:r w:rsidR="00F63D24">
        <w:rPr>
          <w:lang w:val="en-GB"/>
        </w:rPr>
        <w:t xml:space="preserve">It is typically used in smart homes because it is Wi-Fi </w:t>
      </w:r>
      <w:r w:rsidR="00BE1ACC">
        <w:rPr>
          <w:lang w:val="en-GB"/>
        </w:rPr>
        <w:t xml:space="preserve">ready, low energy and small. </w:t>
      </w:r>
      <w:r w:rsidR="00A66A19">
        <w:rPr>
          <w:lang w:val="en-GB"/>
        </w:rPr>
        <w:t xml:space="preserve">We made 3 sensors for our purpose of making </w:t>
      </w:r>
      <w:r w:rsidR="0041279D">
        <w:rPr>
          <w:lang w:val="en-GB"/>
        </w:rPr>
        <w:t xml:space="preserve">of creating </w:t>
      </w:r>
      <w:proofErr w:type="spellStart"/>
      <w:r w:rsidR="00986150">
        <w:rPr>
          <w:lang w:val="en-GB"/>
        </w:rPr>
        <w:t>Therma</w:t>
      </w:r>
      <w:proofErr w:type="spellEnd"/>
      <w:r w:rsidR="00986150">
        <w:rPr>
          <w:lang w:val="en-GB"/>
        </w:rPr>
        <w:t>-Flow</w:t>
      </w:r>
      <w:r w:rsidR="00EC7589">
        <w:rPr>
          <w:lang w:val="en-GB"/>
        </w:rPr>
        <w:t xml:space="preserve">. </w:t>
      </w:r>
      <w:r w:rsidR="00896A89">
        <w:rPr>
          <w:lang w:val="en-GB"/>
        </w:rPr>
        <w:t xml:space="preserve">We are using the same Bluetooth Low Energy </w:t>
      </w:r>
      <w:r w:rsidR="00DC3F53">
        <w:rPr>
          <w:lang w:val="en-GB"/>
        </w:rPr>
        <w:t xml:space="preserve">(BLE) </w:t>
      </w:r>
      <w:r w:rsidR="00896A89">
        <w:rPr>
          <w:lang w:val="en-GB"/>
        </w:rPr>
        <w:t xml:space="preserve">module for all the </w:t>
      </w:r>
      <w:r w:rsidR="00AF17F3">
        <w:rPr>
          <w:lang w:val="en-GB"/>
        </w:rPr>
        <w:t>PCBs</w:t>
      </w:r>
      <w:r w:rsidR="00616488">
        <w:rPr>
          <w:lang w:val="en-GB"/>
        </w:rPr>
        <w:t xml:space="preserve"> (</w:t>
      </w:r>
      <w:hyperlink r:id="rId19" w:history="1">
        <w:r w:rsidR="00616488" w:rsidRPr="007D0F2C">
          <w:rPr>
            <w:rStyle w:val="Hyperlink"/>
            <w:lang w:val="en-GB"/>
          </w:rPr>
          <w:t>link</w:t>
        </w:r>
      </w:hyperlink>
      <w:r w:rsidR="00616488">
        <w:rPr>
          <w:lang w:val="en-GB"/>
        </w:rPr>
        <w:t>)</w:t>
      </w:r>
      <w:r w:rsidR="00AF17F3">
        <w:rPr>
          <w:lang w:val="en-GB"/>
        </w:rPr>
        <w:t xml:space="preserve">. It is </w:t>
      </w:r>
      <w:r w:rsidR="00B4723C">
        <w:rPr>
          <w:lang w:val="en-GB"/>
        </w:rPr>
        <w:t xml:space="preserve">a </w:t>
      </w:r>
      <w:r w:rsidR="00AF17F3">
        <w:rPr>
          <w:lang w:val="en-GB"/>
        </w:rPr>
        <w:t xml:space="preserve">tiny </w:t>
      </w:r>
      <m:oMath>
        <m:r>
          <w:rPr>
            <w:rFonts w:ascii="Cambria Math" w:hAnsi="Cambria Math"/>
            <w:lang w:val="en-GB"/>
          </w:rPr>
          <m:t>8 x 8 mm</m:t>
        </m:r>
      </m:oMath>
      <w:r w:rsidR="00A41C1C">
        <w:rPr>
          <w:lang w:val="en-GB"/>
        </w:rPr>
        <w:t xml:space="preserve"> module. </w:t>
      </w:r>
      <w:r w:rsidR="001F6C04">
        <w:rPr>
          <w:lang w:val="en-GB"/>
        </w:rPr>
        <w:t xml:space="preserve">It has Bluetooth 5.0 </w:t>
      </w:r>
      <w:r w:rsidR="001B2215">
        <w:rPr>
          <w:lang w:val="en-GB"/>
        </w:rPr>
        <w:t xml:space="preserve">protocol. </w:t>
      </w:r>
      <w:r w:rsidR="00DC3F53">
        <w:rPr>
          <w:lang w:val="en-GB"/>
        </w:rPr>
        <w:t xml:space="preserve">We choose BLE because of </w:t>
      </w:r>
      <w:proofErr w:type="spellStart"/>
      <w:r w:rsidR="00DC3F53">
        <w:rPr>
          <w:lang w:val="en-GB"/>
        </w:rPr>
        <w:t>it’s</w:t>
      </w:r>
      <w:proofErr w:type="spellEnd"/>
      <w:r w:rsidR="00DC3F53">
        <w:rPr>
          <w:lang w:val="en-GB"/>
        </w:rPr>
        <w:t xml:space="preserve"> efficiency. </w:t>
      </w:r>
      <w:r w:rsidR="00934967">
        <w:rPr>
          <w:lang w:val="en-GB"/>
        </w:rPr>
        <w:t>For voltage regulation</w:t>
      </w:r>
      <w:r w:rsidR="001629B9">
        <w:rPr>
          <w:lang w:val="en-GB"/>
        </w:rPr>
        <w:t>,</w:t>
      </w:r>
      <w:r w:rsidR="00934967">
        <w:rPr>
          <w:lang w:val="en-GB"/>
        </w:rPr>
        <w:t xml:space="preserve"> </w:t>
      </w:r>
      <w:r w:rsidR="005C6410">
        <w:rPr>
          <w:lang w:val="en-GB"/>
        </w:rPr>
        <w:t xml:space="preserve">LM1117-3.3V is used </w:t>
      </w:r>
      <w:r w:rsidR="00C07942">
        <w:rPr>
          <w:lang w:val="en-GB"/>
        </w:rPr>
        <w:t xml:space="preserve">in every </w:t>
      </w:r>
      <w:r w:rsidR="004B379F">
        <w:rPr>
          <w:lang w:val="en-GB"/>
        </w:rPr>
        <w:t>device</w:t>
      </w:r>
      <w:r w:rsidR="007D0F2C">
        <w:rPr>
          <w:lang w:val="en-GB"/>
        </w:rPr>
        <w:t xml:space="preserve"> (</w:t>
      </w:r>
      <w:hyperlink r:id="rId20" w:history="1">
        <w:r w:rsidR="007D0F2C" w:rsidRPr="00BF01C6">
          <w:rPr>
            <w:rStyle w:val="Hyperlink"/>
            <w:lang w:val="en-GB"/>
          </w:rPr>
          <w:t>link</w:t>
        </w:r>
      </w:hyperlink>
      <w:r w:rsidR="007D0F2C">
        <w:rPr>
          <w:lang w:val="en-GB"/>
        </w:rPr>
        <w:t>)</w:t>
      </w:r>
      <w:r w:rsidR="004B379F">
        <w:rPr>
          <w:lang w:val="en-GB"/>
        </w:rPr>
        <w:t xml:space="preserve">. </w:t>
      </w:r>
      <w:r w:rsidR="00CE4AB6">
        <w:rPr>
          <w:lang w:val="en-GB"/>
        </w:rPr>
        <w:t xml:space="preserve">The </w:t>
      </w:r>
      <w:proofErr w:type="spellStart"/>
      <w:r w:rsidR="00CE4AB6">
        <w:rPr>
          <w:lang w:val="en-GB"/>
        </w:rPr>
        <w:t>Github</w:t>
      </w:r>
      <w:proofErr w:type="spellEnd"/>
      <w:r w:rsidR="00CE4AB6">
        <w:rPr>
          <w:lang w:val="en-GB"/>
        </w:rPr>
        <w:t xml:space="preserve"> repo for the schematics and board files can be seen here</w:t>
      </w:r>
      <w:r w:rsidR="00C33C4B">
        <w:rPr>
          <w:lang w:val="en-GB"/>
        </w:rPr>
        <w:t>: (</w:t>
      </w:r>
      <w:hyperlink r:id="rId21" w:history="1">
        <w:r w:rsidR="00C33C4B" w:rsidRPr="001B5F5D">
          <w:rPr>
            <w:rStyle w:val="Hyperlink"/>
            <w:lang w:val="en-GB"/>
          </w:rPr>
          <w:t>link</w:t>
        </w:r>
      </w:hyperlink>
      <w:r w:rsidR="00C33C4B">
        <w:rPr>
          <w:lang w:val="en-GB"/>
        </w:rPr>
        <w:t xml:space="preserve">). </w:t>
      </w:r>
    </w:p>
    <w:p w14:paraId="3488E707" w14:textId="23297060" w:rsidR="004D2154" w:rsidRDefault="57CCC53F" w:rsidP="00076ACC">
      <w:pPr>
        <w:ind w:firstLine="0"/>
        <w:rPr>
          <w:lang w:val="en-GB"/>
        </w:rPr>
      </w:pPr>
      <w:r w:rsidRPr="57CCC53F">
        <w:rPr>
          <w:lang w:val="en-GB"/>
        </w:rPr>
        <w:t xml:space="preserve">The bill-of-materials: </w:t>
      </w:r>
    </w:p>
    <w:tbl>
      <w:tblPr>
        <w:tblW w:w="9360" w:type="dxa"/>
        <w:tblCellMar>
          <w:top w:w="15" w:type="dxa"/>
          <w:left w:w="15" w:type="dxa"/>
          <w:bottom w:w="15" w:type="dxa"/>
          <w:right w:w="15" w:type="dxa"/>
        </w:tblCellMar>
        <w:tblLook w:val="04A0" w:firstRow="1" w:lastRow="0" w:firstColumn="1" w:lastColumn="0" w:noHBand="0" w:noVBand="1"/>
      </w:tblPr>
      <w:tblGrid>
        <w:gridCol w:w="2330"/>
        <w:gridCol w:w="3238"/>
        <w:gridCol w:w="1462"/>
        <w:gridCol w:w="2330"/>
      </w:tblGrid>
      <w:tr w:rsidR="00086A1A" w14:paraId="044BA80C" w14:textId="77777777" w:rsidTr="04444A15">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4F9E9AE" w14:textId="77777777" w:rsidR="00086A1A" w:rsidRDefault="00086A1A">
            <w:pPr>
              <w:spacing w:after="0" w:line="240" w:lineRule="auto"/>
              <w:ind w:firstLine="0"/>
              <w:jc w:val="left"/>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286C168" w14:textId="77777777" w:rsidR="00086A1A" w:rsidRDefault="00086A1A">
            <w:pPr>
              <w:pStyle w:val="NormalWeb"/>
              <w:spacing w:before="0" w:beforeAutospacing="0" w:after="0" w:afterAutospacing="0"/>
            </w:pPr>
            <w:r w:rsidRPr="00584605">
              <w:rPr>
                <w:color w:val="000000"/>
              </w:rPr>
              <w:t>Module name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6B67CBC" w14:textId="77777777" w:rsidR="00086A1A" w:rsidRDefault="00086A1A">
            <w:pPr>
              <w:pStyle w:val="NormalWeb"/>
              <w:spacing w:before="0" w:beforeAutospacing="0" w:after="0" w:afterAutospacing="0"/>
            </w:pPr>
            <w:r w:rsidRPr="00584605">
              <w:rPr>
                <w:color w:val="000000"/>
              </w:rPr>
              <w:t>Price (1000pcs )</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51DC1CDA" w14:textId="77777777" w:rsidR="00086A1A" w:rsidRDefault="00086A1A"/>
        </w:tc>
      </w:tr>
      <w:tr w:rsidR="00086A1A" w14:paraId="0B018FBE" w14:textId="77777777" w:rsidTr="04444A15">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657A8775" w14:textId="2DD3B3EC" w:rsidR="00086A1A" w:rsidRDefault="00086A1A">
            <w:pPr>
              <w:pStyle w:val="NormalWeb"/>
              <w:spacing w:before="0" w:beforeAutospacing="0" w:after="0" w:afterAutospacing="0"/>
            </w:pPr>
            <w:r w:rsidRPr="00584605">
              <w:rPr>
                <w:noProof/>
                <w:color w:val="000000"/>
                <w:bdr w:val="none" w:sz="0" w:space="0" w:color="auto" w:frame="1"/>
                <w:lang w:eastAsia="zh-CN"/>
              </w:rPr>
              <w:drawing>
                <wp:inline distT="0" distB="0" distL="0" distR="0" wp14:anchorId="6C43C43A" wp14:editId="7C9651F9">
                  <wp:extent cx="1348740" cy="8458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8740" cy="845820"/>
                          </a:xfrm>
                          <a:prstGeom prst="rect">
                            <a:avLst/>
                          </a:prstGeom>
                          <a:noFill/>
                          <a:ln>
                            <a:noFill/>
                          </a:ln>
                        </pic:spPr>
                      </pic:pic>
                    </a:graphicData>
                  </a:graphic>
                </wp:inline>
              </w:drawing>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8AB8F10" w14:textId="77777777" w:rsidR="00086A1A" w:rsidRPr="00584605" w:rsidRDefault="04444A15">
            <w:pPr>
              <w:pStyle w:val="Heading1"/>
              <w:spacing w:before="400" w:after="120"/>
              <w:rPr>
                <w:rFonts w:cs="Times New Roman"/>
                <w:sz w:val="24"/>
                <w:szCs w:val="24"/>
              </w:rPr>
            </w:pPr>
            <w:bookmarkStart w:id="5" w:name="_Toc115596002"/>
            <w:r w:rsidRPr="04444A15">
              <w:rPr>
                <w:rFonts w:cs="Times New Roman"/>
                <w:b w:val="0"/>
                <w:bCs w:val="0"/>
                <w:color w:val="000000" w:themeColor="text1"/>
                <w:sz w:val="24"/>
                <w:szCs w:val="24"/>
              </w:rPr>
              <w:t>BLUENRG-234</w:t>
            </w:r>
            <w:bookmarkEnd w:id="5"/>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589C2071" w14:textId="77777777" w:rsidR="00086A1A" w:rsidRDefault="00086A1A">
            <w:pPr>
              <w:pStyle w:val="NormalWeb"/>
              <w:spacing w:before="0" w:beforeAutospacing="0" w:after="0" w:afterAutospacing="0"/>
            </w:pPr>
            <w:r w:rsidRPr="00584605">
              <w:rPr>
                <w:color w:val="000000"/>
              </w:rPr>
              <w:t>$3.89</w:t>
            </w:r>
          </w:p>
          <w:p w14:paraId="789581C3" w14:textId="77777777" w:rsidR="00086A1A" w:rsidRDefault="00086A1A"/>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1AA01991" w14:textId="2C1CF2D0" w:rsidR="00086A1A" w:rsidRDefault="00086A1A">
            <w:pPr>
              <w:pStyle w:val="NormalWeb"/>
              <w:spacing w:before="0" w:beforeAutospacing="0" w:after="0" w:afterAutospacing="0"/>
            </w:pPr>
            <w:r w:rsidRPr="00584605">
              <w:rPr>
                <w:noProof/>
                <w:color w:val="000000"/>
                <w:bdr w:val="none" w:sz="0" w:space="0" w:color="auto" w:frame="1"/>
                <w:lang w:eastAsia="zh-CN"/>
              </w:rPr>
              <w:drawing>
                <wp:inline distT="0" distB="0" distL="0" distR="0" wp14:anchorId="7ECBCAD2" wp14:editId="48FCFA59">
                  <wp:extent cx="1348740" cy="647700"/>
                  <wp:effectExtent l="0" t="0" r="3810" b="0"/>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48740" cy="647700"/>
                          </a:xfrm>
                          <a:prstGeom prst="rect">
                            <a:avLst/>
                          </a:prstGeom>
                          <a:noFill/>
                          <a:ln>
                            <a:noFill/>
                          </a:ln>
                        </pic:spPr>
                      </pic:pic>
                    </a:graphicData>
                  </a:graphic>
                </wp:inline>
              </w:drawing>
            </w:r>
          </w:p>
        </w:tc>
      </w:tr>
      <w:tr w:rsidR="00086A1A" w14:paraId="7669A100" w14:textId="77777777" w:rsidTr="04444A15">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55F42B1D" w14:textId="3F2E9141" w:rsidR="00086A1A" w:rsidRDefault="00086A1A">
            <w:pPr>
              <w:pStyle w:val="NormalWeb"/>
              <w:spacing w:before="0" w:beforeAutospacing="0" w:after="0" w:afterAutospacing="0"/>
            </w:pPr>
            <w:r w:rsidRPr="00584605">
              <w:rPr>
                <w:noProof/>
                <w:color w:val="000000"/>
                <w:bdr w:val="none" w:sz="0" w:space="0" w:color="auto" w:frame="1"/>
                <w:lang w:eastAsia="zh-CN"/>
              </w:rPr>
              <w:lastRenderedPageBreak/>
              <w:drawing>
                <wp:inline distT="0" distB="0" distL="0" distR="0" wp14:anchorId="6B30CDE7" wp14:editId="47DE88B0">
                  <wp:extent cx="1348740" cy="13639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48740" cy="1363980"/>
                          </a:xfrm>
                          <a:prstGeom prst="rect">
                            <a:avLst/>
                          </a:prstGeom>
                          <a:noFill/>
                          <a:ln>
                            <a:noFill/>
                          </a:ln>
                        </pic:spPr>
                      </pic:pic>
                    </a:graphicData>
                  </a:graphic>
                </wp:inline>
              </w:drawing>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1326CF21" w14:textId="77777777" w:rsidR="00086A1A" w:rsidRPr="00584605" w:rsidRDefault="04444A15">
            <w:pPr>
              <w:pStyle w:val="Heading1"/>
              <w:spacing w:before="400" w:after="120"/>
              <w:rPr>
                <w:rFonts w:cs="Times New Roman"/>
                <w:sz w:val="24"/>
                <w:szCs w:val="24"/>
              </w:rPr>
            </w:pPr>
            <w:bookmarkStart w:id="6" w:name="_Toc115596003"/>
            <w:r w:rsidRPr="04444A15">
              <w:rPr>
                <w:rFonts w:cs="Times New Roman"/>
                <w:b w:val="0"/>
                <w:bCs w:val="0"/>
                <w:color w:val="000000" w:themeColor="text1"/>
                <w:sz w:val="24"/>
                <w:szCs w:val="24"/>
              </w:rPr>
              <w:t>Amphenol CS 10118193-0001LF</w:t>
            </w:r>
            <w:bookmarkEnd w:id="6"/>
          </w:p>
          <w:p w14:paraId="52E4E56D" w14:textId="77777777" w:rsidR="00086A1A" w:rsidRDefault="00086A1A"/>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2426888" w14:textId="77777777" w:rsidR="00086A1A" w:rsidRDefault="00086A1A">
            <w:pPr>
              <w:pStyle w:val="NormalWeb"/>
              <w:spacing w:before="0" w:beforeAutospacing="0" w:after="0" w:afterAutospacing="0"/>
            </w:pPr>
            <w:r w:rsidRPr="00584605">
              <w:rPr>
                <w:color w:val="000000"/>
              </w:rPr>
              <w:t>$0.32100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8B0EC65" w14:textId="5DE56CF4" w:rsidR="00086A1A" w:rsidRDefault="00086A1A">
            <w:pPr>
              <w:pStyle w:val="NormalWeb"/>
              <w:spacing w:before="0" w:beforeAutospacing="0" w:after="0" w:afterAutospacing="0"/>
            </w:pPr>
            <w:r w:rsidRPr="00584605">
              <w:rPr>
                <w:noProof/>
                <w:color w:val="000000"/>
                <w:bdr w:val="none" w:sz="0" w:space="0" w:color="auto" w:frame="1"/>
                <w:lang w:eastAsia="zh-CN"/>
              </w:rPr>
              <w:drawing>
                <wp:inline distT="0" distB="0" distL="0" distR="0" wp14:anchorId="4A57FB3F" wp14:editId="1F5368BA">
                  <wp:extent cx="1348740" cy="1257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48740" cy="1257300"/>
                          </a:xfrm>
                          <a:prstGeom prst="rect">
                            <a:avLst/>
                          </a:prstGeom>
                          <a:noFill/>
                          <a:ln>
                            <a:noFill/>
                          </a:ln>
                        </pic:spPr>
                      </pic:pic>
                    </a:graphicData>
                  </a:graphic>
                </wp:inline>
              </w:drawing>
            </w:r>
          </w:p>
        </w:tc>
      </w:tr>
      <w:tr w:rsidR="00086A1A" w14:paraId="47C75A08" w14:textId="77777777" w:rsidTr="04444A15">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D5273B0" w14:textId="6FF26DAE" w:rsidR="00086A1A" w:rsidRDefault="00086A1A">
            <w:pPr>
              <w:pStyle w:val="NormalWeb"/>
              <w:spacing w:before="0" w:beforeAutospacing="0" w:after="0" w:afterAutospacing="0"/>
            </w:pPr>
            <w:r w:rsidRPr="00584605">
              <w:rPr>
                <w:noProof/>
                <w:color w:val="000000"/>
                <w:bdr w:val="none" w:sz="0" w:space="0" w:color="auto" w:frame="1"/>
                <w:lang w:eastAsia="zh-CN"/>
              </w:rPr>
              <w:drawing>
                <wp:inline distT="0" distB="0" distL="0" distR="0" wp14:anchorId="2C4E821F" wp14:editId="43500591">
                  <wp:extent cx="1348740" cy="13411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48740" cy="1341120"/>
                          </a:xfrm>
                          <a:prstGeom prst="rect">
                            <a:avLst/>
                          </a:prstGeom>
                          <a:noFill/>
                          <a:ln>
                            <a:noFill/>
                          </a:ln>
                        </pic:spPr>
                      </pic:pic>
                    </a:graphicData>
                  </a:graphic>
                </wp:inline>
              </w:drawing>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6F2CF5FC" w14:textId="77777777" w:rsidR="00086A1A" w:rsidRPr="00584605" w:rsidRDefault="04444A15">
            <w:pPr>
              <w:pStyle w:val="Heading1"/>
              <w:spacing w:before="400" w:after="120"/>
              <w:rPr>
                <w:rFonts w:cs="Times New Roman"/>
                <w:sz w:val="24"/>
                <w:szCs w:val="24"/>
              </w:rPr>
            </w:pPr>
            <w:bookmarkStart w:id="7" w:name="_Toc115596004"/>
            <w:r w:rsidRPr="04444A15">
              <w:rPr>
                <w:rFonts w:cs="Times New Roman"/>
                <w:b w:val="0"/>
                <w:bCs w:val="0"/>
                <w:color w:val="000000" w:themeColor="text1"/>
                <w:sz w:val="24"/>
                <w:szCs w:val="24"/>
              </w:rPr>
              <w:t>SCD40-D-R1 | SENSIRION</w:t>
            </w:r>
            <w:bookmarkEnd w:id="7"/>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AE5B697" w14:textId="77777777" w:rsidR="00086A1A" w:rsidRDefault="00086A1A">
            <w:pPr>
              <w:pStyle w:val="NormalWeb"/>
              <w:spacing w:before="0" w:beforeAutospacing="0" w:after="0" w:afterAutospacing="0"/>
            </w:pPr>
            <w:r w:rsidRPr="00584605">
              <w:rPr>
                <w:color w:val="000000"/>
              </w:rPr>
              <w:t>$24.72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99A8404" w14:textId="729A81F1" w:rsidR="00086A1A" w:rsidRDefault="00086A1A">
            <w:pPr>
              <w:pStyle w:val="NormalWeb"/>
              <w:spacing w:before="0" w:beforeAutospacing="0" w:after="0" w:afterAutospacing="0"/>
            </w:pPr>
            <w:r w:rsidRPr="00584605">
              <w:rPr>
                <w:noProof/>
                <w:color w:val="000000"/>
                <w:bdr w:val="none" w:sz="0" w:space="0" w:color="auto" w:frame="1"/>
                <w:lang w:eastAsia="zh-CN"/>
              </w:rPr>
              <w:drawing>
                <wp:inline distT="0" distB="0" distL="0" distR="0" wp14:anchorId="5AE297C2" wp14:editId="002DA834">
                  <wp:extent cx="1348740" cy="8305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48740" cy="830580"/>
                          </a:xfrm>
                          <a:prstGeom prst="rect">
                            <a:avLst/>
                          </a:prstGeom>
                          <a:noFill/>
                          <a:ln>
                            <a:noFill/>
                          </a:ln>
                        </pic:spPr>
                      </pic:pic>
                    </a:graphicData>
                  </a:graphic>
                </wp:inline>
              </w:drawing>
            </w:r>
          </w:p>
        </w:tc>
      </w:tr>
      <w:tr w:rsidR="00086A1A" w14:paraId="721766FF" w14:textId="77777777" w:rsidTr="04444A15">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5D5B0CF" w14:textId="13BD5199" w:rsidR="00086A1A" w:rsidRDefault="00086A1A">
            <w:pPr>
              <w:pStyle w:val="NormalWeb"/>
              <w:spacing w:before="0" w:beforeAutospacing="0" w:after="0" w:afterAutospacing="0"/>
            </w:pPr>
            <w:r w:rsidRPr="00584605">
              <w:rPr>
                <w:noProof/>
                <w:color w:val="000000"/>
                <w:bdr w:val="none" w:sz="0" w:space="0" w:color="auto" w:frame="1"/>
                <w:lang w:eastAsia="zh-CN"/>
              </w:rPr>
              <w:drawing>
                <wp:inline distT="0" distB="0" distL="0" distR="0" wp14:anchorId="41E4C5AB" wp14:editId="761B634C">
                  <wp:extent cx="762000" cy="76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1ECCF1D" w14:textId="77777777" w:rsidR="00086A1A" w:rsidRPr="00584605" w:rsidRDefault="04444A15">
            <w:pPr>
              <w:pStyle w:val="Heading1"/>
              <w:spacing w:before="400" w:after="120"/>
              <w:rPr>
                <w:rFonts w:cs="Times New Roman"/>
                <w:sz w:val="24"/>
                <w:szCs w:val="24"/>
              </w:rPr>
            </w:pPr>
            <w:bookmarkStart w:id="8" w:name="_Toc115596005"/>
            <w:r w:rsidRPr="04444A15">
              <w:rPr>
                <w:rFonts w:cs="Times New Roman"/>
                <w:b w:val="0"/>
                <w:bCs w:val="0"/>
                <w:color w:val="000000" w:themeColor="text1"/>
                <w:sz w:val="24"/>
                <w:szCs w:val="24"/>
              </w:rPr>
              <w:t>BMP280</w:t>
            </w:r>
            <w:bookmarkEnd w:id="8"/>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64D2642C" w14:textId="77777777" w:rsidR="00086A1A" w:rsidRDefault="00086A1A">
            <w:pPr>
              <w:pStyle w:val="NormalWeb"/>
              <w:spacing w:before="0" w:beforeAutospacing="0" w:after="0" w:afterAutospacing="0"/>
            </w:pPr>
            <w:r w:rsidRPr="00584605">
              <w:rPr>
                <w:color w:val="000000"/>
              </w:rPr>
              <w:t>$1.9375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659E79D" w14:textId="078D1250" w:rsidR="00086A1A" w:rsidRDefault="00086A1A">
            <w:pPr>
              <w:pStyle w:val="NormalWeb"/>
              <w:spacing w:before="0" w:beforeAutospacing="0" w:after="0" w:afterAutospacing="0"/>
            </w:pPr>
            <w:r w:rsidRPr="00584605">
              <w:rPr>
                <w:noProof/>
                <w:color w:val="000000"/>
                <w:bdr w:val="none" w:sz="0" w:space="0" w:color="auto" w:frame="1"/>
                <w:lang w:eastAsia="zh-CN"/>
              </w:rPr>
              <w:drawing>
                <wp:inline distT="0" distB="0" distL="0" distR="0" wp14:anchorId="008002F2" wp14:editId="655BA31A">
                  <wp:extent cx="1348740" cy="1287780"/>
                  <wp:effectExtent l="0" t="0" r="3810" b="762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48740" cy="1287780"/>
                          </a:xfrm>
                          <a:prstGeom prst="rect">
                            <a:avLst/>
                          </a:prstGeom>
                          <a:noFill/>
                          <a:ln>
                            <a:noFill/>
                          </a:ln>
                        </pic:spPr>
                      </pic:pic>
                    </a:graphicData>
                  </a:graphic>
                </wp:inline>
              </w:drawing>
            </w:r>
          </w:p>
        </w:tc>
      </w:tr>
      <w:tr w:rsidR="00086A1A" w14:paraId="037E4350" w14:textId="77777777" w:rsidTr="04444A15">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06D7334F" w14:textId="58EBDDDB" w:rsidR="00086A1A" w:rsidRDefault="00086A1A">
            <w:pPr>
              <w:pStyle w:val="NormalWeb"/>
              <w:spacing w:before="0" w:beforeAutospacing="0" w:after="0" w:afterAutospacing="0"/>
            </w:pPr>
            <w:r w:rsidRPr="00584605">
              <w:rPr>
                <w:noProof/>
                <w:color w:val="000000"/>
                <w:bdr w:val="none" w:sz="0" w:space="0" w:color="auto" w:frame="1"/>
                <w:lang w:eastAsia="zh-CN"/>
              </w:rPr>
              <w:drawing>
                <wp:inline distT="0" distB="0" distL="0" distR="0" wp14:anchorId="49FDBEE0" wp14:editId="412238DA">
                  <wp:extent cx="1348740" cy="13639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48740" cy="1363980"/>
                          </a:xfrm>
                          <a:prstGeom prst="rect">
                            <a:avLst/>
                          </a:prstGeom>
                          <a:noFill/>
                          <a:ln>
                            <a:noFill/>
                          </a:ln>
                        </pic:spPr>
                      </pic:pic>
                    </a:graphicData>
                  </a:graphic>
                </wp:inline>
              </w:drawing>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08D81C1E" w14:textId="77777777" w:rsidR="00086A1A" w:rsidRPr="00584605" w:rsidRDefault="04444A15">
            <w:pPr>
              <w:pStyle w:val="Heading1"/>
              <w:spacing w:before="400" w:after="120"/>
              <w:rPr>
                <w:rFonts w:cs="Times New Roman"/>
                <w:sz w:val="24"/>
                <w:szCs w:val="24"/>
              </w:rPr>
            </w:pPr>
            <w:bookmarkStart w:id="9" w:name="_Toc115596006"/>
            <w:r w:rsidRPr="04444A15">
              <w:rPr>
                <w:rFonts w:cs="Times New Roman"/>
                <w:b w:val="0"/>
                <w:bCs w:val="0"/>
                <w:color w:val="000000" w:themeColor="text1"/>
                <w:sz w:val="24"/>
                <w:szCs w:val="24"/>
              </w:rPr>
              <w:t>SGP30</w:t>
            </w:r>
            <w:bookmarkEnd w:id="9"/>
          </w:p>
          <w:p w14:paraId="65BB6A23" w14:textId="77777777" w:rsidR="00086A1A" w:rsidRDefault="00086A1A"/>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61E3A63E" w14:textId="77777777" w:rsidR="00086A1A" w:rsidRDefault="00086A1A"/>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56D7714" w14:textId="66586D8B" w:rsidR="00086A1A" w:rsidRDefault="00086A1A">
            <w:pPr>
              <w:pStyle w:val="NormalWeb"/>
              <w:spacing w:before="0" w:beforeAutospacing="0" w:after="0" w:afterAutospacing="0"/>
            </w:pPr>
            <w:r w:rsidRPr="00584605">
              <w:rPr>
                <w:noProof/>
                <w:color w:val="000000"/>
                <w:bdr w:val="none" w:sz="0" w:space="0" w:color="auto" w:frame="1"/>
                <w:lang w:eastAsia="zh-CN"/>
              </w:rPr>
              <w:drawing>
                <wp:inline distT="0" distB="0" distL="0" distR="0" wp14:anchorId="269083B9" wp14:editId="469BE978">
                  <wp:extent cx="1348740" cy="876300"/>
                  <wp:effectExtent l="0" t="0" r="381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48740" cy="876300"/>
                          </a:xfrm>
                          <a:prstGeom prst="rect">
                            <a:avLst/>
                          </a:prstGeom>
                          <a:noFill/>
                          <a:ln>
                            <a:noFill/>
                          </a:ln>
                        </pic:spPr>
                      </pic:pic>
                    </a:graphicData>
                  </a:graphic>
                </wp:inline>
              </w:drawing>
            </w:r>
          </w:p>
        </w:tc>
      </w:tr>
      <w:tr w:rsidR="00086A1A" w14:paraId="16F71319" w14:textId="77777777" w:rsidTr="04444A15">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1DE91015" w14:textId="13828A45" w:rsidR="00086A1A" w:rsidRDefault="00086A1A">
            <w:pPr>
              <w:pStyle w:val="NormalWeb"/>
              <w:spacing w:before="0" w:beforeAutospacing="0" w:after="0" w:afterAutospacing="0"/>
            </w:pPr>
            <w:r w:rsidRPr="00584605">
              <w:rPr>
                <w:noProof/>
                <w:color w:val="000000"/>
                <w:bdr w:val="none" w:sz="0" w:space="0" w:color="auto" w:frame="1"/>
                <w:lang w:eastAsia="zh-CN"/>
              </w:rPr>
              <w:drawing>
                <wp:inline distT="0" distB="0" distL="0" distR="0" wp14:anchorId="111A282D" wp14:editId="7AFE940C">
                  <wp:extent cx="1348740" cy="9829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48740" cy="982980"/>
                          </a:xfrm>
                          <a:prstGeom prst="rect">
                            <a:avLst/>
                          </a:prstGeom>
                          <a:noFill/>
                          <a:ln>
                            <a:noFill/>
                          </a:ln>
                        </pic:spPr>
                      </pic:pic>
                    </a:graphicData>
                  </a:graphic>
                </wp:inline>
              </w:drawing>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111ABC11" w14:textId="77777777" w:rsidR="00086A1A" w:rsidRPr="00584605" w:rsidRDefault="04444A15">
            <w:pPr>
              <w:pStyle w:val="Heading1"/>
              <w:spacing w:before="400" w:after="120"/>
              <w:rPr>
                <w:rFonts w:cs="Times New Roman"/>
                <w:sz w:val="24"/>
                <w:szCs w:val="24"/>
              </w:rPr>
            </w:pPr>
            <w:bookmarkStart w:id="10" w:name="_Toc115596007"/>
            <w:r w:rsidRPr="04444A15">
              <w:rPr>
                <w:rFonts w:cs="Times New Roman"/>
                <w:b w:val="0"/>
                <w:bCs w:val="0"/>
                <w:color w:val="000000" w:themeColor="text1"/>
                <w:sz w:val="24"/>
                <w:szCs w:val="24"/>
              </w:rPr>
              <w:t>ESP8266</w:t>
            </w:r>
            <w:bookmarkEnd w:id="10"/>
          </w:p>
          <w:p w14:paraId="49AD81C3" w14:textId="77777777" w:rsidR="00086A1A" w:rsidRDefault="00086A1A"/>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057E86A" w14:textId="77777777" w:rsidR="00086A1A" w:rsidRDefault="00086A1A"/>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677BE46D" w14:textId="77777777" w:rsidR="00086A1A" w:rsidRDefault="00086A1A"/>
        </w:tc>
      </w:tr>
      <w:tr w:rsidR="00086A1A" w14:paraId="682D0323" w14:textId="77777777" w:rsidTr="04444A15">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1FA47655" w14:textId="46C96615" w:rsidR="00086A1A" w:rsidRDefault="00086A1A">
            <w:pPr>
              <w:pStyle w:val="NormalWeb"/>
              <w:spacing w:before="0" w:beforeAutospacing="0" w:after="0" w:afterAutospacing="0"/>
            </w:pPr>
            <w:r w:rsidRPr="00584605">
              <w:rPr>
                <w:noProof/>
                <w:color w:val="000000"/>
                <w:bdr w:val="none" w:sz="0" w:space="0" w:color="auto" w:frame="1"/>
                <w:lang w:eastAsia="zh-CN"/>
              </w:rPr>
              <w:drawing>
                <wp:inline distT="0" distB="0" distL="0" distR="0" wp14:anchorId="33840344" wp14:editId="18D88DEC">
                  <wp:extent cx="1348740" cy="12649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48740" cy="1264920"/>
                          </a:xfrm>
                          <a:prstGeom prst="rect">
                            <a:avLst/>
                          </a:prstGeom>
                          <a:noFill/>
                          <a:ln>
                            <a:noFill/>
                          </a:ln>
                        </pic:spPr>
                      </pic:pic>
                    </a:graphicData>
                  </a:graphic>
                </wp:inline>
              </w:drawing>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035C62F7" w14:textId="77777777" w:rsidR="00086A1A" w:rsidRPr="00584605" w:rsidRDefault="04444A15">
            <w:pPr>
              <w:pStyle w:val="Heading1"/>
              <w:spacing w:before="400" w:after="120"/>
              <w:rPr>
                <w:rFonts w:cs="Times New Roman"/>
                <w:sz w:val="24"/>
                <w:szCs w:val="24"/>
              </w:rPr>
            </w:pPr>
            <w:bookmarkStart w:id="11" w:name="_Toc115596008"/>
            <w:r w:rsidRPr="04444A15">
              <w:rPr>
                <w:rFonts w:cs="Times New Roman"/>
                <w:b w:val="0"/>
                <w:bCs w:val="0"/>
                <w:color w:val="000000" w:themeColor="text1"/>
                <w:sz w:val="24"/>
                <w:szCs w:val="24"/>
              </w:rPr>
              <w:t>AMS1117-3.3 LM1117</w:t>
            </w:r>
            <w:bookmarkEnd w:id="11"/>
            <w:r w:rsidRPr="04444A15">
              <w:rPr>
                <w:rFonts w:cs="Times New Roman"/>
                <w:b w:val="0"/>
                <w:bCs w:val="0"/>
                <w:color w:val="000000" w:themeColor="text1"/>
                <w:sz w:val="24"/>
                <w:szCs w:val="24"/>
              </w:rPr>
              <w:t> </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0A4D472B" w14:textId="77777777" w:rsidR="00086A1A" w:rsidRDefault="00086A1A">
            <w:pPr>
              <w:pStyle w:val="NormalWeb"/>
              <w:spacing w:before="0" w:beforeAutospacing="0" w:after="0" w:afterAutospacing="0"/>
            </w:pPr>
            <w:r w:rsidRPr="00584605">
              <w:rPr>
                <w:color w:val="000000"/>
              </w:rPr>
              <w:t>$1.88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51B00141" w14:textId="08244B02" w:rsidR="00086A1A" w:rsidRDefault="00086A1A">
            <w:pPr>
              <w:pStyle w:val="NormalWeb"/>
              <w:spacing w:before="0" w:beforeAutospacing="0" w:after="0" w:afterAutospacing="0"/>
            </w:pPr>
            <w:r w:rsidRPr="00584605">
              <w:rPr>
                <w:noProof/>
                <w:color w:val="000000"/>
                <w:bdr w:val="none" w:sz="0" w:space="0" w:color="auto" w:frame="1"/>
                <w:lang w:eastAsia="zh-CN"/>
              </w:rPr>
              <w:drawing>
                <wp:inline distT="0" distB="0" distL="0" distR="0" wp14:anchorId="6A7E1507" wp14:editId="652644A5">
                  <wp:extent cx="1348740" cy="1341120"/>
                  <wp:effectExtent l="0" t="0" r="381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48740" cy="1341120"/>
                          </a:xfrm>
                          <a:prstGeom prst="rect">
                            <a:avLst/>
                          </a:prstGeom>
                          <a:noFill/>
                          <a:ln>
                            <a:noFill/>
                          </a:ln>
                        </pic:spPr>
                      </pic:pic>
                    </a:graphicData>
                  </a:graphic>
                </wp:inline>
              </w:drawing>
            </w:r>
          </w:p>
        </w:tc>
      </w:tr>
      <w:tr w:rsidR="00086A1A" w14:paraId="7959B59C" w14:textId="77777777" w:rsidTr="04444A15">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1DE3E77" w14:textId="114B1F7A" w:rsidR="00086A1A" w:rsidRDefault="00086A1A">
            <w:pPr>
              <w:pStyle w:val="NormalWeb"/>
              <w:spacing w:before="0" w:beforeAutospacing="0" w:after="0" w:afterAutospacing="0"/>
            </w:pPr>
            <w:r w:rsidRPr="00584605">
              <w:rPr>
                <w:noProof/>
                <w:color w:val="000000"/>
                <w:bdr w:val="none" w:sz="0" w:space="0" w:color="auto" w:frame="1"/>
                <w:lang w:eastAsia="zh-CN"/>
              </w:rPr>
              <w:lastRenderedPageBreak/>
              <w:drawing>
                <wp:inline distT="0" distB="0" distL="0" distR="0" wp14:anchorId="01F998C5" wp14:editId="55E6C61D">
                  <wp:extent cx="1348740" cy="13639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48740" cy="1363980"/>
                          </a:xfrm>
                          <a:prstGeom prst="rect">
                            <a:avLst/>
                          </a:prstGeom>
                          <a:noFill/>
                          <a:ln>
                            <a:noFill/>
                          </a:ln>
                        </pic:spPr>
                      </pic:pic>
                    </a:graphicData>
                  </a:graphic>
                </wp:inline>
              </w:drawing>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660F3285" w14:textId="77777777" w:rsidR="00086A1A" w:rsidRPr="00584605" w:rsidRDefault="04444A15">
            <w:pPr>
              <w:pStyle w:val="Heading1"/>
              <w:spacing w:before="400" w:after="120"/>
              <w:rPr>
                <w:rFonts w:cs="Times New Roman"/>
                <w:sz w:val="24"/>
                <w:szCs w:val="24"/>
              </w:rPr>
            </w:pPr>
            <w:bookmarkStart w:id="12" w:name="_Toc115596009"/>
            <w:r w:rsidRPr="04444A15">
              <w:rPr>
                <w:rFonts w:cs="Times New Roman"/>
                <w:b w:val="0"/>
                <w:bCs w:val="0"/>
                <w:color w:val="000000" w:themeColor="text1"/>
                <w:sz w:val="24"/>
                <w:szCs w:val="24"/>
              </w:rPr>
              <w:t>CR2032 Battery Holder</w:t>
            </w:r>
            <w:bookmarkEnd w:id="12"/>
            <w:r w:rsidRPr="04444A15">
              <w:rPr>
                <w:rFonts w:cs="Times New Roman"/>
                <w:b w:val="0"/>
                <w:bCs w:val="0"/>
                <w:color w:val="000000" w:themeColor="text1"/>
                <w:sz w:val="24"/>
                <w:szCs w:val="24"/>
              </w:rPr>
              <w:t> </w:t>
            </w:r>
          </w:p>
          <w:p w14:paraId="7012099B" w14:textId="77777777" w:rsidR="00086A1A" w:rsidRDefault="00086A1A"/>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F0771B8" w14:textId="77777777" w:rsidR="00086A1A" w:rsidRDefault="00086A1A">
            <w:pPr>
              <w:pStyle w:val="NormalWeb"/>
              <w:spacing w:before="0" w:beforeAutospacing="0" w:after="0" w:afterAutospacing="0"/>
            </w:pPr>
            <w:r w:rsidRPr="00584605">
              <w:rPr>
                <w:color w:val="000000"/>
              </w:rPr>
              <w:t>$0.05</w:t>
            </w:r>
          </w:p>
          <w:p w14:paraId="5BA2AE22" w14:textId="77777777" w:rsidR="00086A1A" w:rsidRDefault="00086A1A">
            <w:pPr>
              <w:spacing w:after="240"/>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0AFF25CC" w14:textId="77777777" w:rsidR="00086A1A" w:rsidRDefault="00086A1A">
            <w:pPr>
              <w:spacing w:after="0"/>
            </w:pPr>
          </w:p>
        </w:tc>
      </w:tr>
      <w:tr w:rsidR="00086A1A" w14:paraId="3FDADBA4" w14:textId="77777777" w:rsidTr="04444A15">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01990BD9" w14:textId="517861AE" w:rsidR="00086A1A" w:rsidRDefault="00086A1A">
            <w:pPr>
              <w:pStyle w:val="NormalWeb"/>
              <w:spacing w:before="0" w:beforeAutospacing="0" w:after="0" w:afterAutospacing="0"/>
            </w:pPr>
            <w:r w:rsidRPr="00584605">
              <w:rPr>
                <w:noProof/>
                <w:color w:val="000000"/>
                <w:bdr w:val="none" w:sz="0" w:space="0" w:color="auto" w:frame="1"/>
                <w:lang w:eastAsia="zh-CN"/>
              </w:rPr>
              <w:drawing>
                <wp:inline distT="0" distB="0" distL="0" distR="0" wp14:anchorId="5F666E45" wp14:editId="4438C8B3">
                  <wp:extent cx="1348740" cy="13639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48740" cy="1363980"/>
                          </a:xfrm>
                          <a:prstGeom prst="rect">
                            <a:avLst/>
                          </a:prstGeom>
                          <a:noFill/>
                          <a:ln>
                            <a:noFill/>
                          </a:ln>
                        </pic:spPr>
                      </pic:pic>
                    </a:graphicData>
                  </a:graphic>
                </wp:inline>
              </w:drawing>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67684624" w14:textId="77777777" w:rsidR="00086A1A" w:rsidRPr="00584605" w:rsidRDefault="04444A15">
            <w:pPr>
              <w:pStyle w:val="Heading1"/>
              <w:spacing w:before="400" w:after="120"/>
              <w:rPr>
                <w:rFonts w:cs="Times New Roman"/>
                <w:sz w:val="24"/>
                <w:szCs w:val="24"/>
              </w:rPr>
            </w:pPr>
            <w:bookmarkStart w:id="13" w:name="_Toc115596010"/>
            <w:r w:rsidRPr="04444A15">
              <w:rPr>
                <w:rFonts w:cs="Times New Roman"/>
                <w:b w:val="0"/>
                <w:bCs w:val="0"/>
                <w:color w:val="000000" w:themeColor="text1"/>
                <w:sz w:val="24"/>
                <w:szCs w:val="24"/>
              </w:rPr>
              <w:t>ASAIR AHT20</w:t>
            </w:r>
            <w:bookmarkEnd w:id="13"/>
          </w:p>
          <w:p w14:paraId="2657C9C5" w14:textId="77777777" w:rsidR="00086A1A" w:rsidRDefault="00086A1A"/>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10E43EB8" w14:textId="77777777" w:rsidR="00086A1A" w:rsidRDefault="00086A1A">
            <w:pPr>
              <w:pStyle w:val="NormalWeb"/>
              <w:spacing w:before="0" w:beforeAutospacing="0" w:after="0" w:afterAutospacing="0"/>
            </w:pPr>
            <w:r w:rsidRPr="00584605">
              <w:rPr>
                <w:color w:val="000000"/>
              </w:rPr>
              <w:t>$0.58</w:t>
            </w:r>
          </w:p>
          <w:p w14:paraId="1F46DC82" w14:textId="77777777" w:rsidR="00086A1A" w:rsidRDefault="00086A1A"/>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C861B86" w14:textId="7E2D66AE" w:rsidR="00086A1A" w:rsidRDefault="00086A1A">
            <w:pPr>
              <w:pStyle w:val="NormalWeb"/>
              <w:spacing w:before="0" w:beforeAutospacing="0" w:after="0" w:afterAutospacing="0"/>
            </w:pPr>
            <w:r w:rsidRPr="00584605">
              <w:rPr>
                <w:noProof/>
                <w:color w:val="000000"/>
                <w:bdr w:val="none" w:sz="0" w:space="0" w:color="auto" w:frame="1"/>
                <w:lang w:eastAsia="zh-CN"/>
              </w:rPr>
              <w:drawing>
                <wp:inline distT="0" distB="0" distL="0" distR="0" wp14:anchorId="77A12974" wp14:editId="3E31238B">
                  <wp:extent cx="1348740" cy="1363980"/>
                  <wp:effectExtent l="0" t="0" r="3810" b="762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48740" cy="1363980"/>
                          </a:xfrm>
                          <a:prstGeom prst="rect">
                            <a:avLst/>
                          </a:prstGeom>
                          <a:noFill/>
                          <a:ln>
                            <a:noFill/>
                          </a:ln>
                        </pic:spPr>
                      </pic:pic>
                    </a:graphicData>
                  </a:graphic>
                </wp:inline>
              </w:drawing>
            </w:r>
          </w:p>
        </w:tc>
      </w:tr>
      <w:tr w:rsidR="00086A1A" w14:paraId="23409B3C" w14:textId="77777777" w:rsidTr="04444A15">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A28F513" w14:textId="5EA85892" w:rsidR="00086A1A" w:rsidRDefault="00086A1A">
            <w:pPr>
              <w:pStyle w:val="NormalWeb"/>
              <w:spacing w:before="0" w:beforeAutospacing="0" w:after="0" w:afterAutospacing="0"/>
            </w:pPr>
            <w:r w:rsidRPr="00584605">
              <w:rPr>
                <w:noProof/>
                <w:color w:val="000000"/>
                <w:bdr w:val="none" w:sz="0" w:space="0" w:color="auto" w:frame="1"/>
                <w:lang w:eastAsia="zh-CN"/>
              </w:rPr>
              <w:drawing>
                <wp:inline distT="0" distB="0" distL="0" distR="0" wp14:anchorId="7CC0368E" wp14:editId="1391E26E">
                  <wp:extent cx="1348740" cy="1363980"/>
                  <wp:effectExtent l="0" t="0" r="3810" b="762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48740" cy="1363980"/>
                          </a:xfrm>
                          <a:prstGeom prst="rect">
                            <a:avLst/>
                          </a:prstGeom>
                          <a:noFill/>
                          <a:ln>
                            <a:noFill/>
                          </a:ln>
                        </pic:spPr>
                      </pic:pic>
                    </a:graphicData>
                  </a:graphic>
                </wp:inline>
              </w:drawing>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04EB338" w14:textId="77777777" w:rsidR="00086A1A" w:rsidRPr="00584605" w:rsidRDefault="04444A15">
            <w:pPr>
              <w:pStyle w:val="Heading1"/>
              <w:spacing w:before="400" w:after="120"/>
              <w:rPr>
                <w:rFonts w:cs="Times New Roman"/>
                <w:sz w:val="24"/>
                <w:szCs w:val="24"/>
              </w:rPr>
            </w:pPr>
            <w:bookmarkStart w:id="14" w:name="_Toc115596011"/>
            <w:r w:rsidRPr="04444A15">
              <w:rPr>
                <w:rFonts w:cs="Times New Roman"/>
                <w:b w:val="0"/>
                <w:bCs w:val="0"/>
                <w:color w:val="000000" w:themeColor="text1"/>
                <w:sz w:val="24"/>
                <w:szCs w:val="24"/>
              </w:rPr>
              <w:t>3V CR2032 Primary lithium button battery</w:t>
            </w:r>
            <w:bookmarkEnd w:id="14"/>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063E329B" w14:textId="77777777" w:rsidR="00086A1A" w:rsidRDefault="00086A1A">
            <w:pPr>
              <w:pStyle w:val="NormalWeb"/>
              <w:spacing w:before="0" w:beforeAutospacing="0" w:after="0" w:afterAutospacing="0"/>
            </w:pPr>
            <w:r w:rsidRPr="00584605">
              <w:rPr>
                <w:color w:val="000000"/>
              </w:rPr>
              <w:t>$0.08</w:t>
            </w:r>
          </w:p>
          <w:p w14:paraId="1B280DD2" w14:textId="77777777" w:rsidR="00086A1A" w:rsidRDefault="00086A1A"/>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6AA6FCE4" w14:textId="77777777" w:rsidR="00086A1A" w:rsidRDefault="00086A1A"/>
        </w:tc>
      </w:tr>
    </w:tbl>
    <w:p w14:paraId="23246D36" w14:textId="0823874B" w:rsidR="004D2154" w:rsidRDefault="004D2154" w:rsidP="00076ACC">
      <w:pPr>
        <w:ind w:firstLine="0"/>
        <w:rPr>
          <w:lang w:val="en-GB"/>
        </w:rPr>
      </w:pPr>
    </w:p>
    <w:p w14:paraId="1ECA2803" w14:textId="724727F9" w:rsidR="00EC7589" w:rsidRDefault="00EC7589" w:rsidP="00076ACC">
      <w:pPr>
        <w:ind w:firstLine="0"/>
        <w:rPr>
          <w:lang w:val="en-GB"/>
        </w:rPr>
      </w:pPr>
      <w:r>
        <w:rPr>
          <w:lang w:val="en-GB"/>
        </w:rPr>
        <w:t>The first board is</w:t>
      </w:r>
      <w:r w:rsidR="007B6CF5">
        <w:rPr>
          <w:lang w:val="en-GB"/>
        </w:rPr>
        <w:t xml:space="preserve"> a</w:t>
      </w:r>
      <w:r>
        <w:rPr>
          <w:lang w:val="en-GB"/>
        </w:rPr>
        <w:t xml:space="preserve"> </w:t>
      </w:r>
      <w:r w:rsidR="00407A21">
        <w:rPr>
          <w:lang w:val="en-GB"/>
        </w:rPr>
        <w:t xml:space="preserve">humidity and </w:t>
      </w:r>
      <w:r w:rsidR="00F723DF">
        <w:rPr>
          <w:lang w:val="en-GB"/>
        </w:rPr>
        <w:t>car</w:t>
      </w:r>
      <w:r w:rsidR="000E4FA8">
        <w:rPr>
          <w:lang w:val="en-GB"/>
        </w:rPr>
        <w:t xml:space="preserve">bon-monoxide </w:t>
      </w:r>
      <w:r w:rsidR="004E1CA4">
        <w:rPr>
          <w:lang w:val="en-GB"/>
        </w:rPr>
        <w:t>sensor</w:t>
      </w:r>
      <w:r w:rsidR="00E94B91">
        <w:rPr>
          <w:lang w:val="en-GB"/>
        </w:rPr>
        <w:t xml:space="preserve">. </w:t>
      </w:r>
      <w:r w:rsidR="00317FB9">
        <w:rPr>
          <w:lang w:val="en-GB"/>
        </w:rPr>
        <w:t>The created PCB can be seen below:</w:t>
      </w:r>
    </w:p>
    <w:p w14:paraId="3EDB7B4C" w14:textId="73E05133" w:rsidR="00896A89" w:rsidRDefault="00896A89" w:rsidP="00076ACC">
      <w:pPr>
        <w:ind w:firstLine="0"/>
        <w:rPr>
          <w:lang w:val="en-GB"/>
        </w:rPr>
      </w:pPr>
      <w:r w:rsidRPr="00896A89">
        <w:rPr>
          <w:noProof/>
          <w:lang w:val="en-US" w:eastAsia="zh-CN"/>
        </w:rPr>
        <w:drawing>
          <wp:inline distT="0" distB="0" distL="0" distR="0" wp14:anchorId="7AAC1387" wp14:editId="4D9BC162">
            <wp:extent cx="5400040" cy="2732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732405"/>
                    </a:xfrm>
                    <a:prstGeom prst="rect">
                      <a:avLst/>
                    </a:prstGeom>
                  </pic:spPr>
                </pic:pic>
              </a:graphicData>
            </a:graphic>
          </wp:inline>
        </w:drawing>
      </w:r>
    </w:p>
    <w:p w14:paraId="7E66CAB1" w14:textId="135D06B5" w:rsidR="006756AE" w:rsidRDefault="004B379F" w:rsidP="00D95775">
      <w:pPr>
        <w:ind w:firstLine="0"/>
        <w:rPr>
          <w:lang w:val="en-GB"/>
        </w:rPr>
      </w:pPr>
      <w:r>
        <w:rPr>
          <w:lang w:val="en-GB"/>
        </w:rPr>
        <w:t xml:space="preserve">The </w:t>
      </w:r>
      <w:r w:rsidR="000E4FA8">
        <w:rPr>
          <w:lang w:val="en-GB"/>
        </w:rPr>
        <w:t>carbon-monoxide sensing, we use</w:t>
      </w:r>
      <w:r w:rsidR="00FA1DFD">
        <w:rPr>
          <w:lang w:val="en-GB"/>
        </w:rPr>
        <w:t xml:space="preserve"> the AHT20</w:t>
      </w:r>
      <w:r w:rsidR="000E4FA8">
        <w:rPr>
          <w:lang w:val="en-GB"/>
        </w:rPr>
        <w:t xml:space="preserve"> sensor. </w:t>
      </w:r>
      <w:r w:rsidR="610F3040" w:rsidRPr="610F3040">
        <w:rPr>
          <w:lang w:val="en-GB"/>
        </w:rPr>
        <w:t xml:space="preserve">The datasheet can be seen here: </w:t>
      </w:r>
      <w:hyperlink r:id="rId40">
        <w:r w:rsidR="610F3040" w:rsidRPr="610F3040">
          <w:rPr>
            <w:rStyle w:val="Hyperlink"/>
            <w:lang w:val="en-GB"/>
          </w:rPr>
          <w:t>link</w:t>
        </w:r>
      </w:hyperlink>
      <w:r w:rsidR="610F3040" w:rsidRPr="610F3040">
        <w:rPr>
          <w:lang w:val="en-GB"/>
        </w:rPr>
        <w:t>. For humidity sensing, SGP30 is in use (</w:t>
      </w:r>
      <w:hyperlink r:id="rId41">
        <w:r w:rsidR="610F3040" w:rsidRPr="610F3040">
          <w:rPr>
            <w:rStyle w:val="Hyperlink"/>
            <w:lang w:val="en-GB"/>
          </w:rPr>
          <w:t>link</w:t>
        </w:r>
      </w:hyperlink>
      <w:r w:rsidR="610F3040" w:rsidRPr="610F3040">
        <w:rPr>
          <w:lang w:val="en-GB"/>
        </w:rPr>
        <w:t>).</w:t>
      </w:r>
      <w:r w:rsidR="00B57288">
        <w:rPr>
          <w:lang w:val="en-GB"/>
        </w:rPr>
        <w:t xml:space="preserve"> </w:t>
      </w:r>
      <w:r w:rsidR="00DF3930">
        <w:rPr>
          <w:lang w:val="en-GB"/>
        </w:rPr>
        <w:t xml:space="preserve">For power supply we chose </w:t>
      </w:r>
      <w:r w:rsidR="003A1EFD">
        <w:rPr>
          <w:lang w:val="en-GB"/>
        </w:rPr>
        <w:t xml:space="preserve">button </w:t>
      </w:r>
      <w:r w:rsidR="003A1EFD">
        <w:rPr>
          <w:lang w:val="en-GB"/>
        </w:rPr>
        <w:lastRenderedPageBreak/>
        <w:t xml:space="preserve">batteries, because they are easy to </w:t>
      </w:r>
      <w:r w:rsidR="00517D67">
        <w:rPr>
          <w:lang w:val="en-GB"/>
        </w:rPr>
        <w:t>replace, and for</w:t>
      </w:r>
      <w:r w:rsidR="00806CD7">
        <w:rPr>
          <w:lang w:val="en-GB"/>
        </w:rPr>
        <w:t xml:space="preserve"> </w:t>
      </w:r>
      <w:r w:rsidR="00F61A35">
        <w:rPr>
          <w:lang w:val="en-GB"/>
        </w:rPr>
        <w:t xml:space="preserve">this small PCB, it can last for very long times. </w:t>
      </w:r>
    </w:p>
    <w:p w14:paraId="40CE98D8" w14:textId="3859D85A" w:rsidR="00F61A35" w:rsidRDefault="00F61A35" w:rsidP="00076ACC">
      <w:pPr>
        <w:ind w:firstLine="0"/>
        <w:rPr>
          <w:lang w:val="en-GB"/>
        </w:rPr>
      </w:pPr>
      <w:r>
        <w:rPr>
          <w:lang w:val="en-GB"/>
        </w:rPr>
        <w:t xml:space="preserve">The second sensor is a </w:t>
      </w:r>
      <w:r w:rsidR="007E6A41">
        <w:rPr>
          <w:lang w:val="en-GB"/>
        </w:rPr>
        <w:t xml:space="preserve">pressure sensor with a BMP280. </w:t>
      </w:r>
      <w:r w:rsidR="00CE4AB6">
        <w:rPr>
          <w:lang w:val="en-GB"/>
        </w:rPr>
        <w:t xml:space="preserve">It can be seen </w:t>
      </w:r>
      <w:r w:rsidR="001B5F5D">
        <w:rPr>
          <w:lang w:val="en-GB"/>
        </w:rPr>
        <w:t xml:space="preserve">below. </w:t>
      </w:r>
    </w:p>
    <w:p w14:paraId="4FA13893" w14:textId="780DFBF0" w:rsidR="001B5F5D" w:rsidRDefault="00134ED2" w:rsidP="00D95775">
      <w:pPr>
        <w:ind w:firstLine="0"/>
        <w:jc w:val="center"/>
        <w:rPr>
          <w:lang w:val="en-GB"/>
        </w:rPr>
      </w:pPr>
      <w:r w:rsidRPr="00134ED2">
        <w:rPr>
          <w:noProof/>
          <w:lang w:val="en-US" w:eastAsia="zh-CN"/>
        </w:rPr>
        <w:drawing>
          <wp:inline distT="0" distB="0" distL="0" distR="0" wp14:anchorId="3B04C47E" wp14:editId="4B80D248">
            <wp:extent cx="4555067" cy="26299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64477" cy="2635416"/>
                    </a:xfrm>
                    <a:prstGeom prst="rect">
                      <a:avLst/>
                    </a:prstGeom>
                  </pic:spPr>
                </pic:pic>
              </a:graphicData>
            </a:graphic>
          </wp:inline>
        </w:drawing>
      </w:r>
    </w:p>
    <w:p w14:paraId="25F4EC20" w14:textId="453B7D51" w:rsidR="008914D5" w:rsidRDefault="008914D5" w:rsidP="00076ACC">
      <w:pPr>
        <w:ind w:firstLine="0"/>
        <w:rPr>
          <w:lang w:val="en-GB"/>
        </w:rPr>
      </w:pPr>
      <w:r>
        <w:rPr>
          <w:lang w:val="en-GB"/>
        </w:rPr>
        <w:t xml:space="preserve">BMP280 is a very small, </w:t>
      </w:r>
      <w:r w:rsidR="00796DA4">
        <w:rPr>
          <w:lang w:val="en-GB"/>
        </w:rPr>
        <w:t xml:space="preserve">low energy sensor, with </w:t>
      </w:r>
      <w:r w:rsidR="00DB4DE0">
        <w:rPr>
          <w:lang w:val="en-GB"/>
        </w:rPr>
        <w:t xml:space="preserve">these specs: </w:t>
      </w:r>
      <w:r w:rsidR="009C143A">
        <w:rPr>
          <w:lang w:val="en-GB"/>
        </w:rPr>
        <w:t>(</w:t>
      </w:r>
      <w:hyperlink r:id="rId43" w:history="1">
        <w:r w:rsidR="009C143A" w:rsidRPr="009C143A">
          <w:rPr>
            <w:rStyle w:val="Hyperlink"/>
            <w:lang w:val="en-GB"/>
          </w:rPr>
          <w:t>link</w:t>
        </w:r>
      </w:hyperlink>
      <w:r w:rsidR="009C143A">
        <w:rPr>
          <w:lang w:val="en-GB"/>
        </w:rPr>
        <w:t xml:space="preserve">). </w:t>
      </w:r>
      <w:r w:rsidR="00C9223B">
        <w:rPr>
          <w:lang w:val="en-GB"/>
        </w:rPr>
        <w:t xml:space="preserve">Everything else is the same as on the </w:t>
      </w:r>
      <w:r w:rsidR="00CD019C">
        <w:rPr>
          <w:lang w:val="en-GB"/>
        </w:rPr>
        <w:t xml:space="preserve">one above. </w:t>
      </w:r>
    </w:p>
    <w:p w14:paraId="3366687D" w14:textId="5B167172" w:rsidR="00CD019C" w:rsidRDefault="00C30D49" w:rsidP="00076ACC">
      <w:pPr>
        <w:ind w:firstLine="0"/>
        <w:rPr>
          <w:lang w:val="en-GB"/>
        </w:rPr>
      </w:pPr>
      <w:r>
        <w:rPr>
          <w:lang w:val="en-GB"/>
        </w:rPr>
        <w:t xml:space="preserve">The third </w:t>
      </w:r>
      <w:r w:rsidR="00214381">
        <w:rPr>
          <w:lang w:val="en-GB"/>
        </w:rPr>
        <w:t xml:space="preserve">sensor measures </w:t>
      </w:r>
      <w:r w:rsidR="00E46481">
        <w:rPr>
          <w:lang w:val="en-GB"/>
        </w:rPr>
        <w:t xml:space="preserve">pressure, </w:t>
      </w:r>
      <w:r w:rsidR="00CC30F5">
        <w:rPr>
          <w:lang w:val="en-GB"/>
        </w:rPr>
        <w:t>CO</w:t>
      </w:r>
      <w:r w:rsidR="00CC30F5" w:rsidRPr="00CC30F5">
        <w:rPr>
          <w:vertAlign w:val="subscript"/>
          <w:lang w:val="en-GB"/>
        </w:rPr>
        <w:t>2</w:t>
      </w:r>
      <w:r w:rsidR="003109DA">
        <w:rPr>
          <w:vertAlign w:val="superscript"/>
          <w:lang w:val="en-GB"/>
        </w:rPr>
        <w:t xml:space="preserve"> </w:t>
      </w:r>
      <w:r w:rsidR="004455D4">
        <w:rPr>
          <w:vertAlign w:val="superscript"/>
          <w:lang w:val="en-GB"/>
        </w:rPr>
        <w:t xml:space="preserve"> </w:t>
      </w:r>
      <w:r w:rsidR="003109DA">
        <w:rPr>
          <w:lang w:val="en-GB"/>
        </w:rPr>
        <w:t xml:space="preserve">and </w:t>
      </w:r>
      <w:r w:rsidR="004455D4">
        <w:rPr>
          <w:lang w:val="en-GB"/>
        </w:rPr>
        <w:t xml:space="preserve">humidity. </w:t>
      </w:r>
    </w:p>
    <w:p w14:paraId="6E4D5065" w14:textId="5B167172" w:rsidR="00035D8E" w:rsidRPr="00CC30F5" w:rsidRDefault="00035D8E" w:rsidP="00D95775">
      <w:pPr>
        <w:ind w:firstLine="0"/>
        <w:jc w:val="center"/>
        <w:rPr>
          <w:lang w:val="en-GB"/>
        </w:rPr>
      </w:pPr>
      <w:r>
        <w:rPr>
          <w:noProof/>
          <w:lang w:val="en-US" w:eastAsia="zh-CN"/>
        </w:rPr>
        <w:drawing>
          <wp:inline distT="0" distB="0" distL="0" distR="0" wp14:anchorId="592288D9" wp14:editId="0A390011">
            <wp:extent cx="4936067" cy="21383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4">
                      <a:extLst>
                        <a:ext uri="{28A0092B-C50C-407E-A947-70E740481C1C}">
                          <a14:useLocalDpi xmlns:a14="http://schemas.microsoft.com/office/drawing/2010/main" val="0"/>
                        </a:ext>
                      </a:extLst>
                    </a:blip>
                    <a:stretch>
                      <a:fillRect/>
                    </a:stretch>
                  </pic:blipFill>
                  <pic:spPr>
                    <a:xfrm>
                      <a:off x="0" y="0"/>
                      <a:ext cx="4946756" cy="2142974"/>
                    </a:xfrm>
                    <a:prstGeom prst="rect">
                      <a:avLst/>
                    </a:prstGeom>
                  </pic:spPr>
                </pic:pic>
              </a:graphicData>
            </a:graphic>
          </wp:inline>
        </w:drawing>
      </w:r>
    </w:p>
    <w:p w14:paraId="0287921C" w14:textId="05D62852" w:rsidR="00B50CAA" w:rsidRDefault="04444A15" w:rsidP="04444A15">
      <w:pPr>
        <w:ind w:firstLine="0"/>
        <w:rPr>
          <w:lang w:val="en-GB"/>
        </w:rPr>
      </w:pPr>
      <w:r w:rsidRPr="04444A15">
        <w:rPr>
          <w:lang w:val="en-GB"/>
        </w:rPr>
        <w:t>It’s power supply is a micro-</w:t>
      </w:r>
      <w:proofErr w:type="spellStart"/>
      <w:r w:rsidRPr="04444A15">
        <w:rPr>
          <w:lang w:val="en-GB"/>
        </w:rPr>
        <w:t>usb</w:t>
      </w:r>
      <w:proofErr w:type="spellEnd"/>
      <w:r w:rsidRPr="04444A15">
        <w:rPr>
          <w:lang w:val="en-GB"/>
        </w:rPr>
        <w:t xml:space="preserve"> connector. The CO</w:t>
      </w:r>
      <w:r w:rsidRPr="04444A15">
        <w:rPr>
          <w:vertAlign w:val="subscript"/>
          <w:lang w:val="en-GB"/>
        </w:rPr>
        <w:t xml:space="preserve">2 </w:t>
      </w:r>
      <w:r w:rsidRPr="04444A15">
        <w:rPr>
          <w:lang w:val="en-GB"/>
        </w:rPr>
        <w:t>is a SCD40 measuring device (</w:t>
      </w:r>
      <w:hyperlink r:id="rId45">
        <w:r w:rsidRPr="04444A15">
          <w:rPr>
            <w:rStyle w:val="Hyperlink"/>
            <w:lang w:val="en-GB"/>
          </w:rPr>
          <w:t>link</w:t>
        </w:r>
      </w:hyperlink>
      <w:r w:rsidRPr="04444A15">
        <w:rPr>
          <w:lang w:val="en-GB"/>
        </w:rPr>
        <w:t xml:space="preserve">). </w:t>
      </w:r>
    </w:p>
    <w:p w14:paraId="03D59527" w14:textId="77777777" w:rsidR="00D95775" w:rsidRDefault="00D95775" w:rsidP="04444A15">
      <w:pPr>
        <w:ind w:firstLine="0"/>
        <w:rPr>
          <w:lang w:val="en-GB"/>
        </w:rPr>
      </w:pPr>
    </w:p>
    <w:p w14:paraId="62D7327F" w14:textId="3940D79D" w:rsidR="04444A15" w:rsidRDefault="04444A15" w:rsidP="04444A15">
      <w:pPr>
        <w:ind w:firstLine="0"/>
        <w:rPr>
          <w:lang w:val="en-GB"/>
        </w:rPr>
      </w:pPr>
      <w:r w:rsidRPr="04444A15">
        <w:rPr>
          <w:lang w:val="en-GB"/>
        </w:rPr>
        <w:t xml:space="preserve">For the window and shutter automating problem, we decided to go with an off-shelf solution. We choose a </w:t>
      </w:r>
      <w:hyperlink r:id="rId46">
        <w:r w:rsidRPr="04444A15">
          <w:rPr>
            <w:rStyle w:val="Hyperlink"/>
            <w:lang w:val="en-GB"/>
          </w:rPr>
          <w:t>motorized shutter</w:t>
        </w:r>
      </w:hyperlink>
      <w:r w:rsidRPr="04444A15">
        <w:rPr>
          <w:lang w:val="en-GB"/>
        </w:rPr>
        <w:t xml:space="preserve"> with a 433MHz </w:t>
      </w:r>
      <w:proofErr w:type="spellStart"/>
      <w:r w:rsidRPr="04444A15">
        <w:rPr>
          <w:lang w:val="en-GB"/>
        </w:rPr>
        <w:t>rf</w:t>
      </w:r>
      <w:proofErr w:type="spellEnd"/>
      <w:r w:rsidRPr="04444A15">
        <w:rPr>
          <w:lang w:val="en-GB"/>
        </w:rPr>
        <w:t xml:space="preserve"> receiver built into it and designed a </w:t>
      </w:r>
      <w:hyperlink r:id="rId47" w:history="1">
        <w:r w:rsidRPr="00D95775">
          <w:rPr>
            <w:rStyle w:val="Hyperlink"/>
            <w:lang w:val="en-GB"/>
          </w:rPr>
          <w:t>transmitter</w:t>
        </w:r>
      </w:hyperlink>
      <w:r w:rsidRPr="04444A15">
        <w:rPr>
          <w:lang w:val="en-GB"/>
        </w:rPr>
        <w:t xml:space="preserve"> for it with the ESP8266 board. We did similarly with the window opener.</w:t>
      </w:r>
    </w:p>
    <w:sectPr w:rsidR="04444A15" w:rsidSect="00D23BFC">
      <w:headerReference w:type="even" r:id="rId48"/>
      <w:footerReference w:type="default" r:id="rId49"/>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F75B6E" w14:textId="77777777" w:rsidR="003311F7" w:rsidRDefault="003311F7">
      <w:r>
        <w:separator/>
      </w:r>
    </w:p>
  </w:endnote>
  <w:endnote w:type="continuationSeparator" w:id="0">
    <w:p w14:paraId="76ED2F24" w14:textId="77777777" w:rsidR="003311F7" w:rsidRDefault="003311F7">
      <w:r>
        <w:continuationSeparator/>
      </w:r>
    </w:p>
  </w:endnote>
  <w:endnote w:type="continuationNotice" w:id="1">
    <w:p w14:paraId="3915CF74" w14:textId="77777777" w:rsidR="003311F7" w:rsidRDefault="003311F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Roboto">
    <w:altName w:val="Times New Roman"/>
    <w:charset w:val="00"/>
    <w:family w:val="auto"/>
    <w:pitch w:val="variable"/>
    <w:sig w:usb0="00000001"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358FA9" w14:textId="33366D15" w:rsidR="0063585C" w:rsidRDefault="00C00B3C" w:rsidP="00C00B3C">
    <w:pPr>
      <w:pStyle w:val="Footer"/>
    </w:pPr>
    <w:r>
      <w:rPr>
        <w:rStyle w:val="PageNumber"/>
      </w:rPr>
      <w:tab/>
    </w:r>
    <w:r w:rsidR="0063585C">
      <w:rPr>
        <w:rStyle w:val="PageNumber"/>
      </w:rPr>
      <w:fldChar w:fldCharType="begin"/>
    </w:r>
    <w:r w:rsidR="0063585C">
      <w:rPr>
        <w:rStyle w:val="PageNumber"/>
      </w:rPr>
      <w:instrText xml:space="preserve"> PAGE </w:instrText>
    </w:r>
    <w:r w:rsidR="0063585C">
      <w:rPr>
        <w:rStyle w:val="PageNumber"/>
      </w:rPr>
      <w:fldChar w:fldCharType="separate"/>
    </w:r>
    <w:r w:rsidR="003A76CB">
      <w:rPr>
        <w:rStyle w:val="PageNumber"/>
        <w:noProof/>
      </w:rPr>
      <w:t>8</w:t>
    </w:r>
    <w:r w:rsidR="0063585C">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074155" w14:textId="77777777" w:rsidR="003311F7" w:rsidRDefault="003311F7">
      <w:r>
        <w:separator/>
      </w:r>
    </w:p>
  </w:footnote>
  <w:footnote w:type="continuationSeparator" w:id="0">
    <w:p w14:paraId="488327B1" w14:textId="77777777" w:rsidR="003311F7" w:rsidRDefault="003311F7">
      <w:r>
        <w:continuationSeparator/>
      </w:r>
    </w:p>
  </w:footnote>
  <w:footnote w:type="continuationNotice" w:id="1">
    <w:p w14:paraId="2DBAC65D" w14:textId="77777777" w:rsidR="003311F7" w:rsidRDefault="003311F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32CD75E0"/>
    <w:multiLevelType w:val="multilevel"/>
    <w:tmpl w:val="FFFFFFFF"/>
    <w:lvl w:ilvl="0">
      <w:start w:val="1"/>
      <w:numFmt w:val="decimal"/>
      <w:lvlText w:val="%1"/>
      <w:lvlJc w:val="left"/>
      <w:pPr>
        <w:ind w:left="0" w:firstLine="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799C3B84"/>
    <w:multiLevelType w:val="multilevel"/>
    <w:tmpl w:val="CFD832E4"/>
    <w:lvl w:ilvl="0">
      <w:start w:val="1"/>
      <w:numFmt w:val="decimal"/>
      <w:pStyle w:val="Heading1"/>
      <w:suff w:val="space"/>
      <w:lvlText w:val="%1"/>
      <w:lvlJc w:val="left"/>
      <w:pPr>
        <w:ind w:left="0" w:firstLine="0"/>
      </w:p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3"/>
  </w:num>
  <w:num w:numId="2">
    <w:abstractNumId w:val="10"/>
  </w:num>
  <w:num w:numId="3">
    <w:abstractNumId w:val="21"/>
  </w:num>
  <w:num w:numId="4">
    <w:abstractNumId w:val="12"/>
  </w:num>
  <w:num w:numId="5">
    <w:abstractNumId w:val="17"/>
  </w:num>
  <w:num w:numId="6">
    <w:abstractNumId w:val="18"/>
  </w:num>
  <w:num w:numId="7">
    <w:abstractNumId w:val="19"/>
  </w:num>
  <w:num w:numId="8">
    <w:abstractNumId w:val="14"/>
  </w:num>
  <w:num w:numId="9">
    <w:abstractNumId w:val="11"/>
  </w:num>
  <w:num w:numId="10">
    <w:abstractNumId w:val="15"/>
  </w:num>
  <w:num w:numId="11">
    <w:abstractNumId w:val="22"/>
  </w:num>
  <w:num w:numId="12">
    <w:abstractNumId w:val="16"/>
  </w:num>
  <w:num w:numId="13">
    <w:abstractNumId w:val="20"/>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proofState w:spelling="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09B8"/>
    <w:rsid w:val="000011D5"/>
    <w:rsid w:val="00003B8B"/>
    <w:rsid w:val="00005ADB"/>
    <w:rsid w:val="000062F4"/>
    <w:rsid w:val="0001192F"/>
    <w:rsid w:val="00024752"/>
    <w:rsid w:val="0002641C"/>
    <w:rsid w:val="00027A2B"/>
    <w:rsid w:val="00034E1F"/>
    <w:rsid w:val="00035D8E"/>
    <w:rsid w:val="000415E7"/>
    <w:rsid w:val="000419E9"/>
    <w:rsid w:val="0004467C"/>
    <w:rsid w:val="000468A9"/>
    <w:rsid w:val="00054655"/>
    <w:rsid w:val="00055AF5"/>
    <w:rsid w:val="00064FCA"/>
    <w:rsid w:val="00066EF1"/>
    <w:rsid w:val="0006792E"/>
    <w:rsid w:val="00071F23"/>
    <w:rsid w:val="00074FF2"/>
    <w:rsid w:val="00076782"/>
    <w:rsid w:val="00076ACC"/>
    <w:rsid w:val="0008001D"/>
    <w:rsid w:val="00086A1A"/>
    <w:rsid w:val="0009221D"/>
    <w:rsid w:val="000A17E8"/>
    <w:rsid w:val="000A33C0"/>
    <w:rsid w:val="000A7483"/>
    <w:rsid w:val="000B07DC"/>
    <w:rsid w:val="000B139A"/>
    <w:rsid w:val="000B53E0"/>
    <w:rsid w:val="000C2490"/>
    <w:rsid w:val="000C3A4F"/>
    <w:rsid w:val="000C5C8F"/>
    <w:rsid w:val="000C69AD"/>
    <w:rsid w:val="000C6A8D"/>
    <w:rsid w:val="000D10F0"/>
    <w:rsid w:val="000D5A3F"/>
    <w:rsid w:val="000E1FFA"/>
    <w:rsid w:val="000E4FA8"/>
    <w:rsid w:val="000E5F33"/>
    <w:rsid w:val="000F09C9"/>
    <w:rsid w:val="000F4DB9"/>
    <w:rsid w:val="00100DF7"/>
    <w:rsid w:val="00114CD0"/>
    <w:rsid w:val="00114F4E"/>
    <w:rsid w:val="00125302"/>
    <w:rsid w:val="001317AE"/>
    <w:rsid w:val="00131D7D"/>
    <w:rsid w:val="00134ED2"/>
    <w:rsid w:val="0013506E"/>
    <w:rsid w:val="00146970"/>
    <w:rsid w:val="00152828"/>
    <w:rsid w:val="00153A64"/>
    <w:rsid w:val="001541AF"/>
    <w:rsid w:val="00162232"/>
    <w:rsid w:val="001629B9"/>
    <w:rsid w:val="00164B4E"/>
    <w:rsid w:val="00166927"/>
    <w:rsid w:val="0016794B"/>
    <w:rsid w:val="00171054"/>
    <w:rsid w:val="0017609E"/>
    <w:rsid w:val="00176CDA"/>
    <w:rsid w:val="00182F0F"/>
    <w:rsid w:val="0018631B"/>
    <w:rsid w:val="00187F0F"/>
    <w:rsid w:val="0019495E"/>
    <w:rsid w:val="00196E57"/>
    <w:rsid w:val="001A29DD"/>
    <w:rsid w:val="001A57BC"/>
    <w:rsid w:val="001A5909"/>
    <w:rsid w:val="001A71D3"/>
    <w:rsid w:val="001B1DC3"/>
    <w:rsid w:val="001B2215"/>
    <w:rsid w:val="001B5F5D"/>
    <w:rsid w:val="001B6973"/>
    <w:rsid w:val="001C1BC0"/>
    <w:rsid w:val="001C3487"/>
    <w:rsid w:val="001D43D6"/>
    <w:rsid w:val="001E5B0B"/>
    <w:rsid w:val="001F3EF8"/>
    <w:rsid w:val="001F6C04"/>
    <w:rsid w:val="002006E1"/>
    <w:rsid w:val="002041F6"/>
    <w:rsid w:val="002068E8"/>
    <w:rsid w:val="002102C3"/>
    <w:rsid w:val="00214381"/>
    <w:rsid w:val="00225C54"/>
    <w:rsid w:val="00225F65"/>
    <w:rsid w:val="00226111"/>
    <w:rsid w:val="00227347"/>
    <w:rsid w:val="0025338A"/>
    <w:rsid w:val="00261222"/>
    <w:rsid w:val="00265B11"/>
    <w:rsid w:val="00267677"/>
    <w:rsid w:val="002728A7"/>
    <w:rsid w:val="002766BC"/>
    <w:rsid w:val="002828BE"/>
    <w:rsid w:val="002841F9"/>
    <w:rsid w:val="00284E8C"/>
    <w:rsid w:val="002913B1"/>
    <w:rsid w:val="002C0939"/>
    <w:rsid w:val="002C368D"/>
    <w:rsid w:val="002D0621"/>
    <w:rsid w:val="002D2410"/>
    <w:rsid w:val="002D4130"/>
    <w:rsid w:val="002D7DA9"/>
    <w:rsid w:val="002E1D2A"/>
    <w:rsid w:val="002E37B0"/>
    <w:rsid w:val="002F4850"/>
    <w:rsid w:val="002F56FA"/>
    <w:rsid w:val="00302425"/>
    <w:rsid w:val="00302BB3"/>
    <w:rsid w:val="003109DA"/>
    <w:rsid w:val="00313013"/>
    <w:rsid w:val="00317453"/>
    <w:rsid w:val="00317FB9"/>
    <w:rsid w:val="003252D8"/>
    <w:rsid w:val="0032567E"/>
    <w:rsid w:val="003311F7"/>
    <w:rsid w:val="00350AEC"/>
    <w:rsid w:val="003706B5"/>
    <w:rsid w:val="0037381F"/>
    <w:rsid w:val="00375CDD"/>
    <w:rsid w:val="00397A8B"/>
    <w:rsid w:val="003A1889"/>
    <w:rsid w:val="003A1EFD"/>
    <w:rsid w:val="003A2CC7"/>
    <w:rsid w:val="003A4CDB"/>
    <w:rsid w:val="003A76CB"/>
    <w:rsid w:val="003B623B"/>
    <w:rsid w:val="003B6D2B"/>
    <w:rsid w:val="003C79CA"/>
    <w:rsid w:val="003E2153"/>
    <w:rsid w:val="003E6A41"/>
    <w:rsid w:val="003E6D56"/>
    <w:rsid w:val="003E70B1"/>
    <w:rsid w:val="003F5425"/>
    <w:rsid w:val="00407A21"/>
    <w:rsid w:val="00410924"/>
    <w:rsid w:val="0041279D"/>
    <w:rsid w:val="00412A64"/>
    <w:rsid w:val="00424CF2"/>
    <w:rsid w:val="00431794"/>
    <w:rsid w:val="00434D19"/>
    <w:rsid w:val="004455D4"/>
    <w:rsid w:val="00460846"/>
    <w:rsid w:val="00463453"/>
    <w:rsid w:val="00467327"/>
    <w:rsid w:val="00471E58"/>
    <w:rsid w:val="0048395A"/>
    <w:rsid w:val="004851C7"/>
    <w:rsid w:val="00486C1A"/>
    <w:rsid w:val="004A2CC1"/>
    <w:rsid w:val="004A4272"/>
    <w:rsid w:val="004A4B8D"/>
    <w:rsid w:val="004A4D3F"/>
    <w:rsid w:val="004B379F"/>
    <w:rsid w:val="004C7D95"/>
    <w:rsid w:val="004D2154"/>
    <w:rsid w:val="004D25FC"/>
    <w:rsid w:val="004E1CA4"/>
    <w:rsid w:val="004E63E6"/>
    <w:rsid w:val="004F6C58"/>
    <w:rsid w:val="00502A30"/>
    <w:rsid w:val="00517D67"/>
    <w:rsid w:val="005202C0"/>
    <w:rsid w:val="00522CFB"/>
    <w:rsid w:val="005265F3"/>
    <w:rsid w:val="00537969"/>
    <w:rsid w:val="00542180"/>
    <w:rsid w:val="005524FC"/>
    <w:rsid w:val="00553A0D"/>
    <w:rsid w:val="00553AD1"/>
    <w:rsid w:val="00557A12"/>
    <w:rsid w:val="00561CFF"/>
    <w:rsid w:val="00572111"/>
    <w:rsid w:val="00576495"/>
    <w:rsid w:val="00576C65"/>
    <w:rsid w:val="00584605"/>
    <w:rsid w:val="00597574"/>
    <w:rsid w:val="005A168D"/>
    <w:rsid w:val="005A4F16"/>
    <w:rsid w:val="005A514B"/>
    <w:rsid w:val="005A5DE9"/>
    <w:rsid w:val="005A6D5A"/>
    <w:rsid w:val="005B42BD"/>
    <w:rsid w:val="005B5E45"/>
    <w:rsid w:val="005C6410"/>
    <w:rsid w:val="005D3443"/>
    <w:rsid w:val="005E01E0"/>
    <w:rsid w:val="005E6FB3"/>
    <w:rsid w:val="005F08F8"/>
    <w:rsid w:val="005F3404"/>
    <w:rsid w:val="005F7934"/>
    <w:rsid w:val="00616488"/>
    <w:rsid w:val="0062185B"/>
    <w:rsid w:val="0063585C"/>
    <w:rsid w:val="00641018"/>
    <w:rsid w:val="00650C7C"/>
    <w:rsid w:val="006524D1"/>
    <w:rsid w:val="006544CA"/>
    <w:rsid w:val="0065689F"/>
    <w:rsid w:val="006629DE"/>
    <w:rsid w:val="006713B8"/>
    <w:rsid w:val="00675281"/>
    <w:rsid w:val="006756AE"/>
    <w:rsid w:val="00681E99"/>
    <w:rsid w:val="00687C4E"/>
    <w:rsid w:val="00692605"/>
    <w:rsid w:val="006A1B7F"/>
    <w:rsid w:val="006A7CA0"/>
    <w:rsid w:val="006B00FC"/>
    <w:rsid w:val="006B6A77"/>
    <w:rsid w:val="006C25B6"/>
    <w:rsid w:val="006D338C"/>
    <w:rsid w:val="006E3F0E"/>
    <w:rsid w:val="006E61DB"/>
    <w:rsid w:val="006E63D8"/>
    <w:rsid w:val="006F0C24"/>
    <w:rsid w:val="006F1226"/>
    <w:rsid w:val="006F326F"/>
    <w:rsid w:val="006F3868"/>
    <w:rsid w:val="006F512E"/>
    <w:rsid w:val="007008B5"/>
    <w:rsid w:val="00700E3A"/>
    <w:rsid w:val="00705857"/>
    <w:rsid w:val="007144E3"/>
    <w:rsid w:val="00716426"/>
    <w:rsid w:val="00716A8C"/>
    <w:rsid w:val="00717485"/>
    <w:rsid w:val="0072128E"/>
    <w:rsid w:val="00722F18"/>
    <w:rsid w:val="0073099C"/>
    <w:rsid w:val="00730B3C"/>
    <w:rsid w:val="00731DFE"/>
    <w:rsid w:val="00747379"/>
    <w:rsid w:val="007549EB"/>
    <w:rsid w:val="00760739"/>
    <w:rsid w:val="00761CFA"/>
    <w:rsid w:val="0076214C"/>
    <w:rsid w:val="00781ACC"/>
    <w:rsid w:val="00782578"/>
    <w:rsid w:val="007915B2"/>
    <w:rsid w:val="00793872"/>
    <w:rsid w:val="00796DA4"/>
    <w:rsid w:val="007A2DEA"/>
    <w:rsid w:val="007A2EAC"/>
    <w:rsid w:val="007A55F0"/>
    <w:rsid w:val="007A5E50"/>
    <w:rsid w:val="007B6C86"/>
    <w:rsid w:val="007B6CF5"/>
    <w:rsid w:val="007C0DE5"/>
    <w:rsid w:val="007D0513"/>
    <w:rsid w:val="007D0F2C"/>
    <w:rsid w:val="007E11A7"/>
    <w:rsid w:val="007E6A41"/>
    <w:rsid w:val="007E732B"/>
    <w:rsid w:val="007F3791"/>
    <w:rsid w:val="00806CD7"/>
    <w:rsid w:val="00807603"/>
    <w:rsid w:val="00812BCC"/>
    <w:rsid w:val="00814173"/>
    <w:rsid w:val="00816BCB"/>
    <w:rsid w:val="00816BEB"/>
    <w:rsid w:val="00820CC9"/>
    <w:rsid w:val="00822D93"/>
    <w:rsid w:val="008414AD"/>
    <w:rsid w:val="00844412"/>
    <w:rsid w:val="00847375"/>
    <w:rsid w:val="00854127"/>
    <w:rsid w:val="00854BDC"/>
    <w:rsid w:val="00856DC6"/>
    <w:rsid w:val="008775EE"/>
    <w:rsid w:val="00887EB8"/>
    <w:rsid w:val="008914D5"/>
    <w:rsid w:val="00893D3F"/>
    <w:rsid w:val="00896A89"/>
    <w:rsid w:val="008A655E"/>
    <w:rsid w:val="008C3F45"/>
    <w:rsid w:val="008D1CCB"/>
    <w:rsid w:val="008E4184"/>
    <w:rsid w:val="008E7228"/>
    <w:rsid w:val="008E7757"/>
    <w:rsid w:val="008F4640"/>
    <w:rsid w:val="009024CE"/>
    <w:rsid w:val="009034EF"/>
    <w:rsid w:val="0090541F"/>
    <w:rsid w:val="00906ED3"/>
    <w:rsid w:val="0091097F"/>
    <w:rsid w:val="009158A1"/>
    <w:rsid w:val="009256E2"/>
    <w:rsid w:val="00926401"/>
    <w:rsid w:val="0093291E"/>
    <w:rsid w:val="0093357A"/>
    <w:rsid w:val="00934967"/>
    <w:rsid w:val="00935719"/>
    <w:rsid w:val="00937DD1"/>
    <w:rsid w:val="00940CB1"/>
    <w:rsid w:val="00980B47"/>
    <w:rsid w:val="0098532E"/>
    <w:rsid w:val="00986150"/>
    <w:rsid w:val="0098C73C"/>
    <w:rsid w:val="009950A1"/>
    <w:rsid w:val="009A32B9"/>
    <w:rsid w:val="009B009D"/>
    <w:rsid w:val="009B0C91"/>
    <w:rsid w:val="009B1AB8"/>
    <w:rsid w:val="009B6D14"/>
    <w:rsid w:val="009C143A"/>
    <w:rsid w:val="009C1C93"/>
    <w:rsid w:val="009C4581"/>
    <w:rsid w:val="009C675B"/>
    <w:rsid w:val="009D108C"/>
    <w:rsid w:val="009E17E5"/>
    <w:rsid w:val="009E2DAB"/>
    <w:rsid w:val="009E67D2"/>
    <w:rsid w:val="009F6EE4"/>
    <w:rsid w:val="00A012A0"/>
    <w:rsid w:val="00A16B42"/>
    <w:rsid w:val="00A20153"/>
    <w:rsid w:val="00A34345"/>
    <w:rsid w:val="00A34DC4"/>
    <w:rsid w:val="00A3594A"/>
    <w:rsid w:val="00A37242"/>
    <w:rsid w:val="00A41C1C"/>
    <w:rsid w:val="00A4541B"/>
    <w:rsid w:val="00A52C5D"/>
    <w:rsid w:val="00A636C4"/>
    <w:rsid w:val="00A64837"/>
    <w:rsid w:val="00A65B70"/>
    <w:rsid w:val="00A66A19"/>
    <w:rsid w:val="00A766FD"/>
    <w:rsid w:val="00A80B48"/>
    <w:rsid w:val="00A828D2"/>
    <w:rsid w:val="00AA7203"/>
    <w:rsid w:val="00AB0916"/>
    <w:rsid w:val="00AB511F"/>
    <w:rsid w:val="00AC1F95"/>
    <w:rsid w:val="00AC48F4"/>
    <w:rsid w:val="00AD62CD"/>
    <w:rsid w:val="00AD7402"/>
    <w:rsid w:val="00AE05C4"/>
    <w:rsid w:val="00AE33C7"/>
    <w:rsid w:val="00AE501C"/>
    <w:rsid w:val="00AE5F19"/>
    <w:rsid w:val="00AF17F3"/>
    <w:rsid w:val="00AF4722"/>
    <w:rsid w:val="00B024F5"/>
    <w:rsid w:val="00B13FD0"/>
    <w:rsid w:val="00B4104A"/>
    <w:rsid w:val="00B4723C"/>
    <w:rsid w:val="00B50CAA"/>
    <w:rsid w:val="00B54AE7"/>
    <w:rsid w:val="00B57288"/>
    <w:rsid w:val="00B61713"/>
    <w:rsid w:val="00B679F5"/>
    <w:rsid w:val="00B7224B"/>
    <w:rsid w:val="00B76122"/>
    <w:rsid w:val="00B76A9E"/>
    <w:rsid w:val="00B83BC1"/>
    <w:rsid w:val="00B83E46"/>
    <w:rsid w:val="00B87B42"/>
    <w:rsid w:val="00B9093B"/>
    <w:rsid w:val="00B96880"/>
    <w:rsid w:val="00BC15EA"/>
    <w:rsid w:val="00BC1D88"/>
    <w:rsid w:val="00BC2F0D"/>
    <w:rsid w:val="00BD5562"/>
    <w:rsid w:val="00BD6B87"/>
    <w:rsid w:val="00BD6DBC"/>
    <w:rsid w:val="00BD7887"/>
    <w:rsid w:val="00BE1ACC"/>
    <w:rsid w:val="00BE63D9"/>
    <w:rsid w:val="00BF01C6"/>
    <w:rsid w:val="00BF4292"/>
    <w:rsid w:val="00BF57AA"/>
    <w:rsid w:val="00BF798A"/>
    <w:rsid w:val="00C00B3C"/>
    <w:rsid w:val="00C02442"/>
    <w:rsid w:val="00C02B64"/>
    <w:rsid w:val="00C07942"/>
    <w:rsid w:val="00C22894"/>
    <w:rsid w:val="00C233B8"/>
    <w:rsid w:val="00C241E7"/>
    <w:rsid w:val="00C24C34"/>
    <w:rsid w:val="00C2686E"/>
    <w:rsid w:val="00C30D49"/>
    <w:rsid w:val="00C31079"/>
    <w:rsid w:val="00C3116A"/>
    <w:rsid w:val="00C31260"/>
    <w:rsid w:val="00C33C4B"/>
    <w:rsid w:val="00C34FEE"/>
    <w:rsid w:val="00C455EA"/>
    <w:rsid w:val="00C53F92"/>
    <w:rsid w:val="00C639E0"/>
    <w:rsid w:val="00C72144"/>
    <w:rsid w:val="00C73DEE"/>
    <w:rsid w:val="00C7522E"/>
    <w:rsid w:val="00C84464"/>
    <w:rsid w:val="00C9223B"/>
    <w:rsid w:val="00C94815"/>
    <w:rsid w:val="00CA2D2C"/>
    <w:rsid w:val="00CB569F"/>
    <w:rsid w:val="00CB611A"/>
    <w:rsid w:val="00CB6D15"/>
    <w:rsid w:val="00CC2FF8"/>
    <w:rsid w:val="00CC30F5"/>
    <w:rsid w:val="00CD019C"/>
    <w:rsid w:val="00CD38DC"/>
    <w:rsid w:val="00CE4AB6"/>
    <w:rsid w:val="00CF3E7F"/>
    <w:rsid w:val="00D04E31"/>
    <w:rsid w:val="00D07335"/>
    <w:rsid w:val="00D11A0C"/>
    <w:rsid w:val="00D1632F"/>
    <w:rsid w:val="00D21E17"/>
    <w:rsid w:val="00D23BFC"/>
    <w:rsid w:val="00D249DF"/>
    <w:rsid w:val="00D429F2"/>
    <w:rsid w:val="00D53F5A"/>
    <w:rsid w:val="00D568EA"/>
    <w:rsid w:val="00D60A1F"/>
    <w:rsid w:val="00D66C73"/>
    <w:rsid w:val="00D70857"/>
    <w:rsid w:val="00D772C8"/>
    <w:rsid w:val="00D813C6"/>
    <w:rsid w:val="00D81927"/>
    <w:rsid w:val="00D90F7B"/>
    <w:rsid w:val="00D92AF9"/>
    <w:rsid w:val="00D9372F"/>
    <w:rsid w:val="00D95775"/>
    <w:rsid w:val="00D958BB"/>
    <w:rsid w:val="00D95E2C"/>
    <w:rsid w:val="00DA1CD7"/>
    <w:rsid w:val="00DB18BB"/>
    <w:rsid w:val="00DB2DA3"/>
    <w:rsid w:val="00DB4DE0"/>
    <w:rsid w:val="00DB6492"/>
    <w:rsid w:val="00DC3BE8"/>
    <w:rsid w:val="00DC3F53"/>
    <w:rsid w:val="00DD2213"/>
    <w:rsid w:val="00DD34B4"/>
    <w:rsid w:val="00DD6A58"/>
    <w:rsid w:val="00DE0462"/>
    <w:rsid w:val="00DE0D21"/>
    <w:rsid w:val="00DE126A"/>
    <w:rsid w:val="00DE2982"/>
    <w:rsid w:val="00DF3930"/>
    <w:rsid w:val="00DF7C67"/>
    <w:rsid w:val="00E059F8"/>
    <w:rsid w:val="00E07EE4"/>
    <w:rsid w:val="00E14B8F"/>
    <w:rsid w:val="00E207A7"/>
    <w:rsid w:val="00E35326"/>
    <w:rsid w:val="00E42F0D"/>
    <w:rsid w:val="00E4568E"/>
    <w:rsid w:val="00E46481"/>
    <w:rsid w:val="00E52D51"/>
    <w:rsid w:val="00E61F7F"/>
    <w:rsid w:val="00E7320D"/>
    <w:rsid w:val="00E8385C"/>
    <w:rsid w:val="00E86A0C"/>
    <w:rsid w:val="00E94082"/>
    <w:rsid w:val="00E94B91"/>
    <w:rsid w:val="00EA1282"/>
    <w:rsid w:val="00EA40DA"/>
    <w:rsid w:val="00EB157B"/>
    <w:rsid w:val="00EC3160"/>
    <w:rsid w:val="00EC7277"/>
    <w:rsid w:val="00EC7589"/>
    <w:rsid w:val="00ED24FC"/>
    <w:rsid w:val="00ED77B1"/>
    <w:rsid w:val="00EE1A1F"/>
    <w:rsid w:val="00EE2264"/>
    <w:rsid w:val="00EE33E3"/>
    <w:rsid w:val="00EF6472"/>
    <w:rsid w:val="00F01B4E"/>
    <w:rsid w:val="00F03286"/>
    <w:rsid w:val="00F050F9"/>
    <w:rsid w:val="00F074AF"/>
    <w:rsid w:val="00F17C8A"/>
    <w:rsid w:val="00F25AD3"/>
    <w:rsid w:val="00F33355"/>
    <w:rsid w:val="00F34A2F"/>
    <w:rsid w:val="00F429E3"/>
    <w:rsid w:val="00F61A35"/>
    <w:rsid w:val="00F63D24"/>
    <w:rsid w:val="00F723DF"/>
    <w:rsid w:val="00F72FD7"/>
    <w:rsid w:val="00F83987"/>
    <w:rsid w:val="00F918FC"/>
    <w:rsid w:val="00F957AB"/>
    <w:rsid w:val="00FA0768"/>
    <w:rsid w:val="00FA1DFD"/>
    <w:rsid w:val="00FA596D"/>
    <w:rsid w:val="00FC26EA"/>
    <w:rsid w:val="00FD5C74"/>
    <w:rsid w:val="00FD706F"/>
    <w:rsid w:val="00FE518D"/>
    <w:rsid w:val="00FF0A9B"/>
    <w:rsid w:val="00FF7F3E"/>
    <w:rsid w:val="01D7DA12"/>
    <w:rsid w:val="029F3600"/>
    <w:rsid w:val="04253803"/>
    <w:rsid w:val="04444A15"/>
    <w:rsid w:val="0471522F"/>
    <w:rsid w:val="0591485B"/>
    <w:rsid w:val="0667E7DD"/>
    <w:rsid w:val="0694E55F"/>
    <w:rsid w:val="076B5210"/>
    <w:rsid w:val="08418BF0"/>
    <w:rsid w:val="0856C2D6"/>
    <w:rsid w:val="09E3B545"/>
    <w:rsid w:val="0A504CE1"/>
    <w:rsid w:val="0A755DD8"/>
    <w:rsid w:val="0B60CE9E"/>
    <w:rsid w:val="0EFDE3BF"/>
    <w:rsid w:val="0FFFBA5B"/>
    <w:rsid w:val="102CB7DD"/>
    <w:rsid w:val="12036698"/>
    <w:rsid w:val="12D9A078"/>
    <w:rsid w:val="155B84CA"/>
    <w:rsid w:val="15C2CA29"/>
    <w:rsid w:val="16D2452F"/>
    <w:rsid w:val="1884AD3C"/>
    <w:rsid w:val="1977A5E6"/>
    <w:rsid w:val="19AC90EE"/>
    <w:rsid w:val="19C16232"/>
    <w:rsid w:val="1D6BF47F"/>
    <w:rsid w:val="1F020269"/>
    <w:rsid w:val="1F4EB40D"/>
    <w:rsid w:val="2211065F"/>
    <w:rsid w:val="2228FFCC"/>
    <w:rsid w:val="225B5A23"/>
    <w:rsid w:val="23072637"/>
    <w:rsid w:val="232C372E"/>
    <w:rsid w:val="23EAAA72"/>
    <w:rsid w:val="26DCEF9E"/>
    <w:rsid w:val="27E31C58"/>
    <w:rsid w:val="2998E8FC"/>
    <w:rsid w:val="29D1F751"/>
    <w:rsid w:val="29E6FB66"/>
    <w:rsid w:val="2AA56EAA"/>
    <w:rsid w:val="2B8BE742"/>
    <w:rsid w:val="2BA8D8DD"/>
    <w:rsid w:val="2CABDD6E"/>
    <w:rsid w:val="2DA65EF7"/>
    <w:rsid w:val="2DAF47A1"/>
    <w:rsid w:val="2E40F034"/>
    <w:rsid w:val="2E6DBAE5"/>
    <w:rsid w:val="2F23457F"/>
    <w:rsid w:val="3366A1A6"/>
    <w:rsid w:val="337ECDE4"/>
    <w:rsid w:val="35557C9F"/>
    <w:rsid w:val="35596E16"/>
    <w:rsid w:val="3616E53B"/>
    <w:rsid w:val="362BB67F"/>
    <w:rsid w:val="3643AFEC"/>
    <w:rsid w:val="38CBED32"/>
    <w:rsid w:val="3914E030"/>
    <w:rsid w:val="39F4358B"/>
    <w:rsid w:val="3AE2CE7A"/>
    <w:rsid w:val="3B0FCBFC"/>
    <w:rsid w:val="3BCE3F40"/>
    <w:rsid w:val="3C13035E"/>
    <w:rsid w:val="3D137839"/>
    <w:rsid w:val="3E021128"/>
    <w:rsid w:val="3E25C05E"/>
    <w:rsid w:val="3FE79DD5"/>
    <w:rsid w:val="41B296C7"/>
    <w:rsid w:val="43128BB4"/>
    <w:rsid w:val="4472E643"/>
    <w:rsid w:val="457B15D3"/>
    <w:rsid w:val="467E4D35"/>
    <w:rsid w:val="476CB353"/>
    <w:rsid w:val="47818497"/>
    <w:rsid w:val="49D5D3EF"/>
    <w:rsid w:val="4A5EC5AE"/>
    <w:rsid w:val="4B057256"/>
    <w:rsid w:val="4B2D77AA"/>
    <w:rsid w:val="4CEAFF03"/>
    <w:rsid w:val="4E6480F4"/>
    <w:rsid w:val="4EDDFD49"/>
    <w:rsid w:val="4FFDF375"/>
    <w:rsid w:val="50E9970C"/>
    <w:rsid w:val="50F874FE"/>
    <w:rsid w:val="51015DA8"/>
    <w:rsid w:val="55B5804B"/>
    <w:rsid w:val="56B8B7AD"/>
    <w:rsid w:val="57CCC53F"/>
    <w:rsid w:val="596605EA"/>
    <w:rsid w:val="5C66F637"/>
    <w:rsid w:val="6050BCFC"/>
    <w:rsid w:val="610F3040"/>
    <w:rsid w:val="623649A9"/>
    <w:rsid w:val="651CA63B"/>
    <w:rsid w:val="6693FD1D"/>
    <w:rsid w:val="66A8CE61"/>
    <w:rsid w:val="680EB896"/>
    <w:rsid w:val="69D0633C"/>
    <w:rsid w:val="6A8ED680"/>
    <w:rsid w:val="6ABEC95A"/>
    <w:rsid w:val="6AD39A9E"/>
    <w:rsid w:val="6C2C3A78"/>
    <w:rsid w:val="6C517D45"/>
    <w:rsid w:val="6D4B02AF"/>
    <w:rsid w:val="6E9C4C7B"/>
    <w:rsid w:val="6F878A70"/>
    <w:rsid w:val="71A75462"/>
    <w:rsid w:val="73802F27"/>
    <w:rsid w:val="743EA26B"/>
    <w:rsid w:val="765A7AE6"/>
    <w:rsid w:val="76D55801"/>
    <w:rsid w:val="781C585D"/>
    <w:rsid w:val="78B983E8"/>
    <w:rsid w:val="79C60996"/>
    <w:rsid w:val="7A0ACDB4"/>
    <w:rsid w:val="7A22F9F2"/>
    <w:rsid w:val="7ACAD48F"/>
    <w:rsid w:val="7AF933D2"/>
    <w:rsid w:val="7BE4D769"/>
    <w:rsid w:val="7C66A4F0"/>
    <w:rsid w:val="7FAD23A4"/>
    <w:rsid w:val="7FC227B9"/>
  </w:rsids>
  <m:mathPr>
    <m:mathFont m:val="Cambria Math"/>
    <m:brkBin m:val="before"/>
    <m:brkBinSub m:val="--"/>
    <m:smallFrac m:val="0"/>
    <m:dispDef/>
    <m:lMargin m:val="0"/>
    <m:rMargin m:val="0"/>
    <m:defJc m:val="centerGroup"/>
    <m:wrapIndent m:val="1440"/>
    <m:intLim m:val="subSup"/>
    <m:naryLim m:val="undOvr"/>
  </m:mathPr>
  <w:themeFontLang w:val="hu-HU"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B46FCF3"/>
  <w15:chartTrackingRefBased/>
  <w15:docId w15:val="{1D9A18F9-1555-4009-89C3-8EED334D1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32B9"/>
    <w:pPr>
      <w:spacing w:after="120" w:line="360" w:lineRule="auto"/>
      <w:ind w:firstLine="720"/>
      <w:jc w:val="both"/>
    </w:pPr>
    <w:rPr>
      <w:sz w:val="24"/>
      <w:szCs w:val="24"/>
      <w:lang w:eastAsia="en-US"/>
    </w:rPr>
  </w:style>
  <w:style w:type="paragraph" w:styleId="Heading1">
    <w:name w:val="heading 1"/>
    <w:basedOn w:val="Normal"/>
    <w:next w:val="Normal"/>
    <w:autoRedefine/>
    <w:qFormat/>
    <w:rsid w:val="00152828"/>
    <w:pPr>
      <w:keepNext/>
      <w:pageBreakBefore/>
      <w:numPr>
        <w:numId w:val="3"/>
      </w:numPr>
      <w:spacing w:before="360" w:after="480"/>
      <w:outlineLvl w:val="0"/>
    </w:pPr>
    <w:rPr>
      <w:rFonts w:cs="Arial"/>
      <w:b/>
      <w:bCs/>
      <w:kern w:val="32"/>
      <w:sz w:val="36"/>
      <w:szCs w:val="32"/>
    </w:rPr>
  </w:style>
  <w:style w:type="paragraph" w:styleId="Heading2">
    <w:name w:val="heading 2"/>
    <w:basedOn w:val="Normal"/>
    <w:next w:val="Normal"/>
    <w:autoRedefine/>
    <w:qFormat/>
    <w:pPr>
      <w:keepNext/>
      <w:numPr>
        <w:ilvl w:val="1"/>
        <w:numId w:val="3"/>
      </w:numPr>
      <w:spacing w:before="240" w:after="60"/>
      <w:outlineLvl w:val="1"/>
    </w:pPr>
    <w:rPr>
      <w:rFonts w:cs="Arial"/>
      <w:b/>
      <w:bCs/>
      <w:iCs/>
      <w:sz w:val="32"/>
      <w:szCs w:val="28"/>
    </w:rPr>
  </w:style>
  <w:style w:type="paragraph" w:styleId="Heading3">
    <w:name w:val="heading 3"/>
    <w:basedOn w:val="Normal"/>
    <w:next w:val="Normal"/>
    <w:autoRedefine/>
    <w:qFormat/>
    <w:pPr>
      <w:keepNext/>
      <w:numPr>
        <w:ilvl w:val="2"/>
        <w:numId w:val="3"/>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3"/>
      </w:numPr>
      <w:spacing w:before="240" w:after="60"/>
      <w:outlineLvl w:val="3"/>
    </w:pPr>
    <w:rPr>
      <w:b/>
      <w:bCs/>
      <w:szCs w:val="28"/>
    </w:rPr>
  </w:style>
  <w:style w:type="paragraph" w:styleId="Heading5">
    <w:name w:val="heading 5"/>
    <w:basedOn w:val="Normal"/>
    <w:next w:val="Normal"/>
    <w:pPr>
      <w:numPr>
        <w:ilvl w:val="4"/>
        <w:numId w:val="3"/>
      </w:numPr>
      <w:spacing w:before="240" w:after="60"/>
      <w:outlineLvl w:val="4"/>
    </w:pPr>
    <w:rPr>
      <w:b/>
      <w:bCs/>
      <w:i/>
      <w:iCs/>
      <w:sz w:val="26"/>
      <w:szCs w:val="26"/>
    </w:rPr>
  </w:style>
  <w:style w:type="paragraph" w:styleId="Heading6">
    <w:name w:val="heading 6"/>
    <w:basedOn w:val="Normal"/>
    <w:next w:val="Normal"/>
    <w:pPr>
      <w:numPr>
        <w:ilvl w:val="5"/>
        <w:numId w:val="3"/>
      </w:numPr>
      <w:spacing w:before="240" w:after="60"/>
      <w:outlineLvl w:val="5"/>
    </w:pPr>
    <w:rPr>
      <w:b/>
      <w:bCs/>
      <w:sz w:val="22"/>
      <w:szCs w:val="22"/>
    </w:rPr>
  </w:style>
  <w:style w:type="paragraph" w:styleId="Heading7">
    <w:name w:val="heading 7"/>
    <w:basedOn w:val="Normal"/>
    <w:next w:val="Normal"/>
    <w:pPr>
      <w:numPr>
        <w:ilvl w:val="6"/>
        <w:numId w:val="3"/>
      </w:numPr>
      <w:spacing w:before="240" w:after="60"/>
      <w:outlineLvl w:val="6"/>
    </w:pPr>
  </w:style>
  <w:style w:type="paragraph" w:styleId="Heading8">
    <w:name w:val="heading 8"/>
    <w:basedOn w:val="Normal"/>
    <w:next w:val="Normal"/>
    <w:pPr>
      <w:numPr>
        <w:ilvl w:val="7"/>
        <w:numId w:val="3"/>
      </w:numPr>
      <w:spacing w:before="240" w:after="60"/>
      <w:outlineLvl w:val="7"/>
    </w:pPr>
    <w:rPr>
      <w:i/>
      <w:iCs/>
    </w:rPr>
  </w:style>
  <w:style w:type="paragraph" w:styleId="Heading9">
    <w:name w:val="heading 9"/>
    <w:basedOn w:val="Normal"/>
    <w:next w:val="Normal"/>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4D25FC"/>
    <w:pPr>
      <w:keepNext/>
      <w:spacing w:line="240" w:lineRule="auto"/>
      <w:ind w:firstLine="0"/>
      <w:jc w:val="center"/>
    </w:pPr>
    <w:rPr>
      <w:rFonts w:cs="Arial"/>
      <w:noProof/>
      <w:sz w:val="40"/>
      <w:lang w:val="en-US" w:eastAsia="zh-CN"/>
    </w:rPr>
  </w:style>
  <w:style w:type="paragraph" w:customStyle="1" w:styleId="Cmlapszerz">
    <w:name w:val="Címlap szerző"/>
    <w:basedOn w:val="Normal"/>
    <w:autoRedefine/>
    <w:rsid w:val="004D25FC"/>
    <w:pPr>
      <w:keepNext/>
      <w:spacing w:after="240" w:line="240" w:lineRule="auto"/>
      <w:ind w:firstLine="0"/>
      <w:jc w:val="center"/>
    </w:pPr>
    <w:rPr>
      <w:b/>
      <w:noProof/>
      <w:sz w:val="52"/>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2"/>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4D25FC"/>
    <w:pPr>
      <w:spacing w:after="0" w:line="240" w:lineRule="auto"/>
      <w:ind w:firstLine="0"/>
      <w:jc w:val="center"/>
    </w:pPr>
    <w:rPr>
      <w:bCs/>
      <w:sz w:val="44"/>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4"/>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5"/>
      </w:numPr>
    </w:pPr>
  </w:style>
  <w:style w:type="numbering" w:customStyle="1" w:styleId="StyleOutlinenumberedSymbolsymbol11ptBoldLeft0cm">
    <w:name w:val="Style Outline numbered Symbol (symbol) 11 pt Bold Left:  0 cm ..."/>
    <w:basedOn w:val="NoList"/>
    <w:rsid w:val="003A4CDB"/>
    <w:pPr>
      <w:numPr>
        <w:numId w:val="6"/>
      </w:numPr>
    </w:pPr>
  </w:style>
  <w:style w:type="numbering" w:customStyle="1" w:styleId="StyleOutlinenumberedSymbolsymbol11ptBoldLeft0cm1">
    <w:name w:val="Style Outline numbered Symbol (symbol) 11 pt Bold Left:  0 cm ...1"/>
    <w:basedOn w:val="NoList"/>
    <w:rsid w:val="003A4CDB"/>
    <w:pPr>
      <w:numPr>
        <w:numId w:val="7"/>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8"/>
      </w:numPr>
    </w:pPr>
  </w:style>
  <w:style w:type="numbering" w:customStyle="1" w:styleId="Irodalomjegyzkttel">
    <w:name w:val="Irodalomjegyzék tétel"/>
    <w:basedOn w:val="NoList"/>
    <w:rsid w:val="006F512E"/>
    <w:pPr>
      <w:numPr>
        <w:numId w:val="10"/>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2"/>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PlaceholderText">
    <w:name w:val="Placeholder Text"/>
    <w:basedOn w:val="DefaultParagraphFont"/>
    <w:uiPriority w:val="99"/>
    <w:semiHidden/>
    <w:rsid w:val="006B00FC"/>
    <w:rPr>
      <w:color w:val="808080"/>
    </w:rPr>
  </w:style>
  <w:style w:type="character" w:customStyle="1" w:styleId="UnresolvedMention">
    <w:name w:val="Unresolved Mention"/>
    <w:basedOn w:val="DefaultParagraphFont"/>
    <w:uiPriority w:val="99"/>
    <w:semiHidden/>
    <w:unhideWhenUsed/>
    <w:rsid w:val="000C6A8D"/>
    <w:rPr>
      <w:color w:val="605E5C"/>
      <w:shd w:val="clear" w:color="auto" w:fill="E1DFDD"/>
    </w:rPr>
  </w:style>
  <w:style w:type="character" w:customStyle="1" w:styleId="markedcontent">
    <w:name w:val="markedcontent"/>
    <w:basedOn w:val="DefaultParagraphFont"/>
    <w:rsid w:val="00A20153"/>
  </w:style>
  <w:style w:type="paragraph" w:styleId="NormalWeb">
    <w:name w:val="Normal (Web)"/>
    <w:basedOn w:val="Normal"/>
    <w:uiPriority w:val="99"/>
    <w:unhideWhenUsed/>
    <w:rsid w:val="00CB6D15"/>
    <w:pPr>
      <w:spacing w:before="100" w:beforeAutospacing="1" w:after="100" w:afterAutospacing="1" w:line="240" w:lineRule="auto"/>
      <w:ind w:firstLine="0"/>
      <w:jc w:val="left"/>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72918652">
      <w:bodyDiv w:val="1"/>
      <w:marLeft w:val="0"/>
      <w:marRight w:val="0"/>
      <w:marTop w:val="0"/>
      <w:marBottom w:val="0"/>
      <w:divBdr>
        <w:top w:val="none" w:sz="0" w:space="0" w:color="auto"/>
        <w:left w:val="none" w:sz="0" w:space="0" w:color="auto"/>
        <w:bottom w:val="none" w:sz="0" w:space="0" w:color="auto"/>
        <w:right w:val="none" w:sz="0" w:space="0" w:color="auto"/>
      </w:divBdr>
    </w:div>
    <w:div w:id="1787197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5.jpe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hyperlink" Target="https://github.com/bence-vass/CodeLikeABosch" TargetMode="External"/><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hyperlink" Target="https://www.rfsolutions.co.uk/radio-modules-c10/alpha-tx-low-cost-high-performance-transmitter-module-p323"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hyperlink" Target="https://www.overgate.hu/ablakmozgatas/kapcsolos-redonymotorok/am35-1017-premium-kapcsolos-redonymotor-10n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pdf1.alldatasheet.com/datasheet-pdf/view/659331/TGS/LMT1117-3.3.html" TargetMode="External"/><Relationship Id="rId29" Type="http://schemas.openxmlformats.org/officeDocument/2006/relationships/image" Target="media/image18.png"/><Relationship Id="rId41" Type="http://schemas.openxmlformats.org/officeDocument/2006/relationships/hyperlink" Target="https://www.soselectronic.hu/products/sensirion/sgp30-sgp30-2-5k-26002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hyperlink" Target="https://files.seeedstudio.com/wiki/Grove-AHT20_I2C_Industrial_Grade_Temperature_and_Humidity_Sensor/AHT20-datasheet-2020-4-16.pdf" TargetMode="External"/><Relationship Id="rId45" Type="http://schemas.openxmlformats.org/officeDocument/2006/relationships/hyperlink" Target="https://cdn.sos.sk/productdata/fe/f6/5759c208/scd40-d-r1.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hyperlink" Target="https://www.alibaba.com/product-detail/Ble-Module-Wearable-Smart-Home-Low_1600550992880.html?spm=a2700.7735675.normal_offer.d_image.555365c5UeNcxm&amp;s=p" TargetMode="External"/><Relationship Id="rId31" Type="http://schemas.openxmlformats.org/officeDocument/2006/relationships/image" Target="media/image20.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hyperlink" Target="https://pdf1.alldatasheet.com/datasheet-pdf/view/1132069/BOSCH/BMP280.html" TargetMode="External"/><Relationship Id="rId48" Type="http://schemas.openxmlformats.org/officeDocument/2006/relationships/header" Target="header1.xml"/><Relationship Id="rId8" Type="http://schemas.openxmlformats.org/officeDocument/2006/relationships/footer" Target="footer1.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692636-1722-4BEB-A24C-5705E4286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0</TotalTime>
  <Pages>12</Pages>
  <Words>1331</Words>
  <Characters>7590</Characters>
  <Application>Microsoft Office Word</Application>
  <DocSecurity>0</DocSecurity>
  <Lines>63</Lines>
  <Paragraphs>17</Paragraphs>
  <ScaleCrop>false</ScaleCrop>
  <Manager>Dr. Érték Elek</Manager>
  <Company>XXX Tanszék</Company>
  <LinksUpToDate>false</LinksUpToDate>
  <CharactersWithSpaces>8904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Az adatok átírása után a dokumentum egészére adjanak ki frissítést.</dc:description>
  <cp:lastModifiedBy>Balogh, Matyas1</cp:lastModifiedBy>
  <cp:revision>156</cp:revision>
  <cp:lastPrinted>2002-07-08T21:51:00Z</cp:lastPrinted>
  <dcterms:created xsi:type="dcterms:W3CDTF">2022-10-02T14:56:00Z</dcterms:created>
  <dcterms:modified xsi:type="dcterms:W3CDTF">2022-10-02T07:39:00Z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f7ef38d74216775415bae1e5937406e44cefa2b3f40440daf976cfadfe2830f7</vt:lpwstr>
  </property>
</Properties>
</file>